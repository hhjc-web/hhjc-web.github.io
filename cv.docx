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AD0D" w14:textId="088E052E" w:rsidR="00EB290E" w:rsidRPr="000E449D" w:rsidRDefault="0068310C" w:rsidP="00EB290E">
      <w:pPr>
        <w:pStyle w:val="3"/>
        <w:rPr>
          <w:rFonts w:hint="eastAsia"/>
          <w:spacing w:val="-6"/>
          <w:sz w:val="24"/>
          <w:lang w:eastAsia="zh-CN"/>
        </w:rPr>
      </w:pPr>
      <w:r w:rsidRPr="000E449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69666A" wp14:editId="19D421D5">
                <wp:simplePos x="0" y="0"/>
                <wp:positionH relativeFrom="margin">
                  <wp:posOffset>4740138</wp:posOffset>
                </wp:positionH>
                <wp:positionV relativeFrom="paragraph">
                  <wp:posOffset>-1778412</wp:posOffset>
                </wp:positionV>
                <wp:extent cx="2370558" cy="1603907"/>
                <wp:effectExtent l="0" t="0" r="0" b="0"/>
                <wp:wrapNone/>
                <wp:docPr id="106997264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558" cy="1603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17CD3" w14:textId="5B21A4F4" w:rsidR="0068310C" w:rsidRPr="00F55EC7" w:rsidRDefault="0068310C" w:rsidP="0068310C">
                            <w:pPr>
                              <w:pStyle w:val="1"/>
                              <w:pBdr>
                                <w:top w:val="single" w:sz="4" w:space="0" w:color="864A04" w:themeColor="accent1" w:themeShade="80"/>
                              </w:pBdr>
                              <w:jc w:val="center"/>
                              <w:rPr>
                                <w:rFonts w:hint="eastAsia"/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</w:pPr>
                            <w:r>
                              <w:rPr>
                                <w:rFonts w:hint="eastAsia"/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Personal website</w:t>
                            </w:r>
                          </w:p>
                          <w:p w14:paraId="5A7098B2" w14:textId="6407074C" w:rsidR="00BF5691" w:rsidRPr="008C57B9" w:rsidRDefault="0068310C" w:rsidP="008C57B9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Personal website</w:t>
                            </w:r>
                            <w:r w:rsidRPr="0068310C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68310C">
                              <w:rPr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  <w:t xml:space="preserve"> </w:t>
                            </w:r>
                            <w:r w:rsidR="008C57B9"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  <w:t xml:space="preserve">                 </w:t>
                            </w:r>
                            <w:hyperlink r:id="rId12" w:history="1">
                              <w:r w:rsidR="008C57B9" w:rsidRPr="002B306B">
                                <w:rPr>
                                  <w:rStyle w:val="af0"/>
                                  <w:b/>
                                  <w:bCs/>
                                  <w:sz w:val="18"/>
                                  <w:szCs w:val="18"/>
                                  <w:lang w:bidi="zh-CN"/>
                                </w:rPr>
                                <w:t>https://hhjc-web.github.io/</w:t>
                              </w:r>
                            </w:hyperlink>
                          </w:p>
                          <w:p w14:paraId="7422A729" w14:textId="0923AB25" w:rsidR="00BF5691" w:rsidRPr="00BF5691" w:rsidRDefault="00BF5691" w:rsidP="00BF5691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bidi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Google Scholar</w:t>
                            </w:r>
                            <w:r w:rsidR="0068310C" w:rsidRPr="0068310C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="0068310C" w:rsidRPr="0068310C">
                              <w:rPr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  <w:t xml:space="preserve"> </w:t>
                            </w:r>
                            <w:hyperlink r:id="rId13" w:history="1">
                              <w:r w:rsidRPr="00AC594A">
                                <w:rPr>
                                  <w:rStyle w:val="af0"/>
                                  <w:b/>
                                  <w:bCs/>
                                  <w:sz w:val="18"/>
                                  <w:szCs w:val="18"/>
                                  <w:lang w:bidi="zh-CN"/>
                                </w:rPr>
                                <w:t>https://scholar.google.com/citations?user=D7NWc1QAAAAJ&amp;</w:t>
                              </w:r>
                            </w:hyperlink>
                          </w:p>
                          <w:p w14:paraId="1F8BA76F" w14:textId="34F092AA" w:rsidR="00BF5691" w:rsidRDefault="00BF5691" w:rsidP="0068310C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bidi="zh-CN"/>
                              </w:rPr>
                            </w:pPr>
                            <w:r w:rsidRPr="0068310C">
                              <w:rPr>
                                <w:sz w:val="18"/>
                                <w:szCs w:val="18"/>
                              </w:rPr>
                              <w:t>GitHub:</w:t>
                            </w:r>
                            <w:r w:rsidRPr="0068310C">
                              <w:rPr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  <w:t xml:space="preserve"> </w:t>
                            </w:r>
                            <w:hyperlink r:id="rId14" w:history="1">
                              <w:r w:rsidRPr="00AC594A">
                                <w:rPr>
                                  <w:rStyle w:val="af0"/>
                                  <w:b/>
                                  <w:bCs/>
                                  <w:sz w:val="18"/>
                                  <w:szCs w:val="18"/>
                                  <w:lang w:bidi="zh-CN"/>
                                </w:rPr>
                                <w:t>https://github.com/hhjc-web</w:t>
                              </w:r>
                            </w:hyperlink>
                          </w:p>
                          <w:p w14:paraId="7CD2D42A" w14:textId="77777777" w:rsidR="00BF5691" w:rsidRPr="00BF5691" w:rsidRDefault="00BF5691" w:rsidP="0068310C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bidi="zh-CN"/>
                              </w:rPr>
                            </w:pPr>
                          </w:p>
                          <w:p w14:paraId="114C2578" w14:textId="77777777" w:rsidR="00BF5691" w:rsidRPr="00BF5691" w:rsidRDefault="00BF5691" w:rsidP="0068310C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bidi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9666A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373.25pt;margin-top:-140.05pt;width:186.65pt;height:126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WnLFwIAAC0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" filled="f" stroked="f" strokeweight=".5pt">
                <v:textbox>
                  <w:txbxContent>
                    <w:p w14:paraId="0D817CD3" w14:textId="5B21A4F4" w:rsidR="0068310C" w:rsidRPr="00F55EC7" w:rsidRDefault="0068310C" w:rsidP="0068310C">
                      <w:pPr>
                        <w:pStyle w:val="1"/>
                        <w:pBdr>
                          <w:top w:val="single" w:sz="4" w:space="0" w:color="864A04" w:themeColor="accent1" w:themeShade="80"/>
                        </w:pBdr>
                        <w:jc w:val="center"/>
                        <w:rPr>
                          <w:rFonts w:hint="eastAsia"/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</w:pPr>
                      <w:r>
                        <w:rPr>
                          <w:rFonts w:hint="eastAsia"/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Personal website</w:t>
                      </w:r>
                    </w:p>
                    <w:p w14:paraId="5A7098B2" w14:textId="6407074C" w:rsidR="00BF5691" w:rsidRPr="008C57B9" w:rsidRDefault="0068310C" w:rsidP="008C57B9">
                      <w:pPr>
                        <w:jc w:val="center"/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bidi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Personal website</w:t>
                      </w:r>
                      <w:r w:rsidRPr="0068310C">
                        <w:rPr>
                          <w:sz w:val="18"/>
                          <w:szCs w:val="18"/>
                        </w:rPr>
                        <w:t>:</w:t>
                      </w:r>
                      <w:r w:rsidRPr="0068310C">
                        <w:rPr>
                          <w:b/>
                          <w:bCs/>
                          <w:sz w:val="21"/>
                          <w:szCs w:val="21"/>
                          <w:lang w:bidi="zh-CN"/>
                        </w:rPr>
                        <w:t xml:space="preserve"> </w:t>
                      </w:r>
                      <w:r w:rsidR="008C57B9"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bidi="zh-CN"/>
                        </w:rPr>
                        <w:t xml:space="preserve">                 </w:t>
                      </w:r>
                      <w:hyperlink r:id="rId15" w:history="1">
                        <w:r w:rsidR="008C57B9" w:rsidRPr="002B306B">
                          <w:rPr>
                            <w:rStyle w:val="af0"/>
                            <w:b/>
                            <w:bCs/>
                            <w:sz w:val="18"/>
                            <w:szCs w:val="18"/>
                            <w:lang w:bidi="zh-CN"/>
                          </w:rPr>
                          <w:t>https://hhjc-web.github.io/</w:t>
                        </w:r>
                      </w:hyperlink>
                    </w:p>
                    <w:p w14:paraId="7422A729" w14:textId="0923AB25" w:rsidR="00BF5691" w:rsidRPr="00BF5691" w:rsidRDefault="00BF5691" w:rsidP="00BF5691">
                      <w:pPr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bidi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Google Scholar</w:t>
                      </w:r>
                      <w:r w:rsidR="0068310C" w:rsidRPr="0068310C">
                        <w:rPr>
                          <w:sz w:val="18"/>
                          <w:szCs w:val="18"/>
                        </w:rPr>
                        <w:t>:</w:t>
                      </w:r>
                      <w:r w:rsidR="0068310C" w:rsidRPr="0068310C">
                        <w:rPr>
                          <w:b/>
                          <w:bCs/>
                          <w:sz w:val="21"/>
                          <w:szCs w:val="21"/>
                          <w:lang w:bidi="zh-CN"/>
                        </w:rPr>
                        <w:t xml:space="preserve"> </w:t>
                      </w:r>
                      <w:hyperlink r:id="rId16" w:history="1">
                        <w:r w:rsidRPr="00AC594A">
                          <w:rPr>
                            <w:rStyle w:val="af0"/>
                            <w:b/>
                            <w:bCs/>
                            <w:sz w:val="18"/>
                            <w:szCs w:val="18"/>
                            <w:lang w:bidi="zh-CN"/>
                          </w:rPr>
                          <w:t>https://scholar.google.com/citations?user=D7NWc1QAAAAJ&amp;</w:t>
                        </w:r>
                      </w:hyperlink>
                    </w:p>
                    <w:p w14:paraId="1F8BA76F" w14:textId="34F092AA" w:rsidR="00BF5691" w:rsidRDefault="00BF5691" w:rsidP="0068310C">
                      <w:pPr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bidi="zh-CN"/>
                        </w:rPr>
                      </w:pPr>
                      <w:r w:rsidRPr="0068310C">
                        <w:rPr>
                          <w:sz w:val="18"/>
                          <w:szCs w:val="18"/>
                        </w:rPr>
                        <w:t>GitHub:</w:t>
                      </w:r>
                      <w:r w:rsidRPr="0068310C">
                        <w:rPr>
                          <w:b/>
                          <w:bCs/>
                          <w:sz w:val="21"/>
                          <w:szCs w:val="21"/>
                          <w:lang w:bidi="zh-CN"/>
                        </w:rPr>
                        <w:t xml:space="preserve"> </w:t>
                      </w:r>
                      <w:hyperlink r:id="rId17" w:history="1">
                        <w:r w:rsidRPr="00AC594A">
                          <w:rPr>
                            <w:rStyle w:val="af0"/>
                            <w:b/>
                            <w:bCs/>
                            <w:sz w:val="18"/>
                            <w:szCs w:val="18"/>
                            <w:lang w:bidi="zh-CN"/>
                          </w:rPr>
                          <w:t>https://github.com/hhjc-web</w:t>
                        </w:r>
                      </w:hyperlink>
                    </w:p>
                    <w:p w14:paraId="7CD2D42A" w14:textId="77777777" w:rsidR="00BF5691" w:rsidRPr="00BF5691" w:rsidRDefault="00BF5691" w:rsidP="0068310C">
                      <w:pPr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bidi="zh-CN"/>
                        </w:rPr>
                      </w:pPr>
                    </w:p>
                    <w:p w14:paraId="114C2578" w14:textId="77777777" w:rsidR="00BF5691" w:rsidRPr="00BF5691" w:rsidRDefault="00BF5691" w:rsidP="0068310C">
                      <w:pPr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bidi="zh-C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730C2" w:rsidRPr="000E449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4CD34A" wp14:editId="13B0A6B2">
                <wp:simplePos x="0" y="0"/>
                <wp:positionH relativeFrom="margin">
                  <wp:posOffset>-8127</wp:posOffset>
                </wp:positionH>
                <wp:positionV relativeFrom="paragraph">
                  <wp:posOffset>-1778963</wp:posOffset>
                </wp:positionV>
                <wp:extent cx="1723424" cy="1356360"/>
                <wp:effectExtent l="0" t="0" r="0" b="0"/>
                <wp:wrapNone/>
                <wp:docPr id="189029309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3424" cy="1356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2FA2D1" w14:textId="19131569" w:rsidR="00F55EC7" w:rsidRPr="00F55EC7" w:rsidRDefault="00F55EC7" w:rsidP="00F55EC7">
                            <w:pPr>
                              <w:pStyle w:val="1"/>
                              <w:pBdr>
                                <w:top w:val="single" w:sz="4" w:space="0" w:color="864A04" w:themeColor="accent1" w:themeShade="80"/>
                              </w:pBdr>
                              <w:jc w:val="center"/>
                              <w:rPr>
                                <w:rFonts w:hint="eastAsia"/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</w:pPr>
                            <w:r>
                              <w:rPr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R</w:t>
                            </w:r>
                            <w:r w:rsidR="0055064D" w:rsidRPr="0055064D">
                              <w:rPr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E</w:t>
                            </w:r>
                            <w:r w:rsidR="0055064D">
                              <w:rPr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s</w:t>
                            </w:r>
                            <w:r w:rsidR="0055064D" w:rsidRPr="0055064D">
                              <w:rPr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E</w:t>
                            </w:r>
                            <w:r w:rsidR="0055064D">
                              <w:rPr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ar</w:t>
                            </w:r>
                            <w:r w:rsidR="0055064D" w:rsidRPr="0055064D">
                              <w:rPr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C</w:t>
                            </w:r>
                            <w:r w:rsidR="0055064D">
                              <w:rPr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 xml:space="preserve">h </w:t>
                            </w:r>
                            <w:r w:rsidR="00477494">
                              <w:rPr>
                                <w:rFonts w:hint="eastAsia"/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Interest</w:t>
                            </w:r>
                          </w:p>
                          <w:p w14:paraId="2A8B5D4E" w14:textId="77777777" w:rsidR="00F55EC7" w:rsidRDefault="00F55EC7" w:rsidP="00830C24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bidi="zh-CN"/>
                              </w:rPr>
                            </w:pPr>
                          </w:p>
                          <w:p w14:paraId="6C744BCE" w14:textId="0A21D504" w:rsidR="00CC0191" w:rsidRPr="00CC0191" w:rsidRDefault="005F2B6C" w:rsidP="00CC0191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</w:pPr>
                            <w:r w:rsidRPr="00FD587B">
                              <w:rPr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  <w:t>Numerical PDE</w:t>
                            </w:r>
                            <w:r w:rsidR="00CC0191"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  <w:t>,</w:t>
                            </w:r>
                            <w:r w:rsidR="00BA535C"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  <w:t xml:space="preserve"> </w:t>
                            </w:r>
                            <w:r w:rsidR="00BA535C" w:rsidRPr="00FD587B">
                              <w:rPr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  <w:t>Machine Learning,</w:t>
                            </w:r>
                            <w:r w:rsidR="00CC0191"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bidi="zh-CN"/>
                              </w:rPr>
                              <w:t xml:space="preserve"> Inverse Problems, Scientific Computing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CD34A" id="_x0000_s1027" type="#_x0000_t202" style="position:absolute;margin-left:-.65pt;margin-top:-140.1pt;width:135.7pt;height:106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" filled="f" stroked="f" strokeweight=".5pt">
                <v:textbox>
                  <w:txbxContent>
                    <w:p w14:paraId="3C2FA2D1" w14:textId="19131569" w:rsidR="00F55EC7" w:rsidRPr="00F55EC7" w:rsidRDefault="00F55EC7" w:rsidP="00F55EC7">
                      <w:pPr>
                        <w:pStyle w:val="1"/>
                        <w:pBdr>
                          <w:top w:val="single" w:sz="4" w:space="0" w:color="864A04" w:themeColor="accent1" w:themeShade="80"/>
                        </w:pBdr>
                        <w:jc w:val="center"/>
                        <w:rPr>
                          <w:rFonts w:hint="eastAsia"/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</w:pPr>
                      <w:r>
                        <w:rPr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R</w:t>
                      </w:r>
                      <w:r w:rsidR="0055064D" w:rsidRPr="0055064D">
                        <w:rPr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E</w:t>
                      </w:r>
                      <w:r w:rsidR="0055064D">
                        <w:rPr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s</w:t>
                      </w:r>
                      <w:r w:rsidR="0055064D" w:rsidRPr="0055064D">
                        <w:rPr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E</w:t>
                      </w:r>
                      <w:r w:rsidR="0055064D">
                        <w:rPr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ar</w:t>
                      </w:r>
                      <w:r w:rsidR="0055064D" w:rsidRPr="0055064D">
                        <w:rPr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C</w:t>
                      </w:r>
                      <w:r w:rsidR="0055064D">
                        <w:rPr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 xml:space="preserve">h </w:t>
                      </w:r>
                      <w:r w:rsidR="00477494">
                        <w:rPr>
                          <w:rFonts w:hint="eastAsia"/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Interest</w:t>
                      </w:r>
                    </w:p>
                    <w:p w14:paraId="2A8B5D4E" w14:textId="77777777" w:rsidR="00F55EC7" w:rsidRDefault="00F55EC7" w:rsidP="00830C24">
                      <w:pPr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bidi="zh-CN"/>
                        </w:rPr>
                      </w:pPr>
                    </w:p>
                    <w:p w14:paraId="6C744BCE" w14:textId="0A21D504" w:rsidR="00CC0191" w:rsidRPr="00CC0191" w:rsidRDefault="005F2B6C" w:rsidP="00CC0191">
                      <w:pPr>
                        <w:jc w:val="center"/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bidi="zh-CN"/>
                        </w:rPr>
                      </w:pPr>
                      <w:r w:rsidRPr="00FD587B">
                        <w:rPr>
                          <w:b/>
                          <w:bCs/>
                          <w:sz w:val="21"/>
                          <w:szCs w:val="21"/>
                          <w:lang w:bidi="zh-CN"/>
                        </w:rPr>
                        <w:t>Numerical PDE</w:t>
                      </w:r>
                      <w:r w:rsidR="00CC0191"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bidi="zh-CN"/>
                        </w:rPr>
                        <w:t>,</w:t>
                      </w:r>
                      <w:r w:rsidR="00BA535C"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bidi="zh-CN"/>
                        </w:rPr>
                        <w:t xml:space="preserve"> </w:t>
                      </w:r>
                      <w:r w:rsidR="00BA535C" w:rsidRPr="00FD587B">
                        <w:rPr>
                          <w:b/>
                          <w:bCs/>
                          <w:sz w:val="21"/>
                          <w:szCs w:val="21"/>
                          <w:lang w:bidi="zh-CN"/>
                        </w:rPr>
                        <w:t>Machine Learning,</w:t>
                      </w:r>
                      <w:r w:rsidR="00CC0191"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bidi="zh-CN"/>
                        </w:rPr>
                        <w:t xml:space="preserve"> Inverse Problems, Scientific Computing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5949" w:rsidRPr="000E449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497B06" wp14:editId="3D8F4E99">
                <wp:simplePos x="0" y="0"/>
                <wp:positionH relativeFrom="margin">
                  <wp:posOffset>-248285</wp:posOffset>
                </wp:positionH>
                <wp:positionV relativeFrom="paragraph">
                  <wp:posOffset>-2332990</wp:posOffset>
                </wp:positionV>
                <wp:extent cx="2369820" cy="487680"/>
                <wp:effectExtent l="0" t="0" r="0" b="7620"/>
                <wp:wrapNone/>
                <wp:docPr id="211437538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33D7D" w14:textId="3C3C5D20" w:rsidR="00F55EC7" w:rsidRPr="0055064D" w:rsidRDefault="00F55EC7" w:rsidP="00F55EC7">
                            <w:pPr>
                              <w:jc w:val="center"/>
                              <w:rPr>
                                <w:rStyle w:val="content-right8zs40"/>
                                <w:rFonts w:hint="eastAsia"/>
                                <w:color w:val="002060"/>
                                <w:sz w:val="48"/>
                                <w:szCs w:val="48"/>
                                <w:lang w:bidi="zh-CN"/>
                              </w:rPr>
                            </w:pPr>
                            <w:r w:rsidRPr="0055064D">
                              <w:rPr>
                                <w:color w:val="002060"/>
                                <w:sz w:val="48"/>
                                <w:szCs w:val="48"/>
                                <w:lang w:bidi="zh-CN"/>
                              </w:rPr>
                              <w:t>Tianhao</w:t>
                            </w:r>
                            <w:r w:rsidR="007E2EEA">
                              <w:rPr>
                                <w:rFonts w:hint="eastAsia"/>
                                <w:color w:val="002060"/>
                                <w:sz w:val="48"/>
                                <w:szCs w:val="48"/>
                                <w:lang w:bidi="zh-CN"/>
                              </w:rPr>
                              <w:t xml:space="preserve"> </w:t>
                            </w:r>
                            <w:r w:rsidRPr="0055064D">
                              <w:rPr>
                                <w:color w:val="002060"/>
                                <w:sz w:val="48"/>
                                <w:szCs w:val="48"/>
                                <w:lang w:bidi="zh-CN"/>
                              </w:rPr>
                              <w:t>Hu</w:t>
                            </w:r>
                            <w:r w:rsidR="00CC0191">
                              <w:rPr>
                                <w:rFonts w:hint="eastAsia"/>
                                <w:color w:val="002060"/>
                                <w:sz w:val="48"/>
                                <w:szCs w:val="48"/>
                                <w:lang w:bidi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97B06" id="_x0000_s1028" type="#_x0000_t202" style="position:absolute;margin-left:-19.55pt;margin-top:-183.7pt;width:186.6pt;height:38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" filled="f" stroked="f" strokeweight=".5pt">
                <v:textbox>
                  <w:txbxContent>
                    <w:p w14:paraId="57133D7D" w14:textId="3C3C5D20" w:rsidR="00F55EC7" w:rsidRPr="0055064D" w:rsidRDefault="00F55EC7" w:rsidP="00F55EC7">
                      <w:pPr>
                        <w:jc w:val="center"/>
                        <w:rPr>
                          <w:rStyle w:val="content-right8zs40"/>
                          <w:rFonts w:hint="eastAsia"/>
                          <w:color w:val="002060"/>
                          <w:sz w:val="48"/>
                          <w:szCs w:val="48"/>
                          <w:lang w:bidi="zh-CN"/>
                        </w:rPr>
                      </w:pPr>
                      <w:r w:rsidRPr="0055064D">
                        <w:rPr>
                          <w:color w:val="002060"/>
                          <w:sz w:val="48"/>
                          <w:szCs w:val="48"/>
                          <w:lang w:bidi="zh-CN"/>
                        </w:rPr>
                        <w:t>Tianhao</w:t>
                      </w:r>
                      <w:r w:rsidR="007E2EEA">
                        <w:rPr>
                          <w:rFonts w:hint="eastAsia"/>
                          <w:color w:val="002060"/>
                          <w:sz w:val="48"/>
                          <w:szCs w:val="48"/>
                          <w:lang w:bidi="zh-CN"/>
                        </w:rPr>
                        <w:t xml:space="preserve"> </w:t>
                      </w:r>
                      <w:r w:rsidRPr="0055064D">
                        <w:rPr>
                          <w:color w:val="002060"/>
                          <w:sz w:val="48"/>
                          <w:szCs w:val="48"/>
                          <w:lang w:bidi="zh-CN"/>
                        </w:rPr>
                        <w:t>Hu</w:t>
                      </w:r>
                      <w:r w:rsidR="00CC0191">
                        <w:rPr>
                          <w:rFonts w:hint="eastAsia"/>
                          <w:color w:val="002060"/>
                          <w:sz w:val="48"/>
                          <w:szCs w:val="48"/>
                          <w:lang w:bidi="zh-CN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064D" w:rsidRPr="000E449D">
        <w:rPr>
          <w:rFonts w:hint="eastAsia"/>
          <w:noProof/>
          <w:color w:val="FBD3A4" w:themeColor="accent1" w:themeTint="66"/>
          <w:spacing w:val="-6"/>
          <w:sz w:val="24"/>
          <w:lang w:val="zh-CN" w:eastAsia="zh-CN" w:bidi="zh-CN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51C52E2" wp14:editId="46AB9263">
                <wp:simplePos x="0" y="0"/>
                <wp:positionH relativeFrom="page">
                  <wp:posOffset>0</wp:posOffset>
                </wp:positionH>
                <wp:positionV relativeFrom="paragraph">
                  <wp:posOffset>-1836420</wp:posOffset>
                </wp:positionV>
                <wp:extent cx="7559040" cy="1706880"/>
                <wp:effectExtent l="0" t="0" r="22860" b="266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7068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98E85" id="矩形 1" o:spid="_x0000_s1026" style="position:absolute;left:0;text-align:left;margin-left:0;margin-top:-144.6pt;width:595.2pt;height:134.4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" fillcolor="#d6d6d6 [671]" strokecolor="white [3212]" strokeweight="1pt">
                <w10:wrap anchorx="page"/>
              </v:rect>
            </w:pict>
          </mc:Fallback>
        </mc:AlternateContent>
      </w:r>
      <w:bookmarkStart w:id="0" w:name="_Hlk147926266"/>
      <w:r w:rsidR="00EB290E" w:rsidRPr="000E449D">
        <w:rPr>
          <w:spacing w:val="-6"/>
          <w:sz w:val="24"/>
          <w:lang w:eastAsia="zh-CN"/>
        </w:rPr>
        <w:t>Publ</w:t>
      </w:r>
      <w:bookmarkStart w:id="1" w:name="_Hlk147926279"/>
      <w:r w:rsidR="00EB290E" w:rsidRPr="000E449D">
        <w:rPr>
          <w:spacing w:val="-6"/>
          <w:sz w:val="24"/>
          <w:lang w:eastAsia="zh-CN"/>
        </w:rPr>
        <w:t>icati</w:t>
      </w:r>
      <w:bookmarkEnd w:id="1"/>
      <w:r w:rsidR="00EB290E" w:rsidRPr="000E449D">
        <w:rPr>
          <w:spacing w:val="-6"/>
          <w:sz w:val="24"/>
          <w:lang w:eastAsia="zh-CN"/>
        </w:rPr>
        <w:t>on Lis</w:t>
      </w:r>
      <w:bookmarkEnd w:id="0"/>
      <w:r w:rsidR="00EB290E" w:rsidRPr="000E449D">
        <w:rPr>
          <w:spacing w:val="-6"/>
          <w:sz w:val="24"/>
          <w:lang w:eastAsia="zh-CN"/>
        </w:rPr>
        <w:t>t</w:t>
      </w:r>
      <w:r w:rsidR="00B730C2" w:rsidRPr="00885606">
        <w:rPr>
          <w:rFonts w:hint="eastAsia"/>
          <w:noProof/>
          <w:spacing w:val="-6"/>
          <w:sz w:val="24"/>
          <w:lang w:eastAsia="zh-CN" w:bidi="zh-CN"/>
        </w:rPr>
        <w:t xml:space="preserve"> </w:t>
      </w:r>
    </w:p>
    <w:p w14:paraId="5AA70946" w14:textId="711A225F" w:rsidR="00EB290E" w:rsidRDefault="00187393" w:rsidP="00F55EC7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bookmarkStart w:id="2" w:name="OLE_LINK2"/>
      <w:r w:rsidRPr="00213283">
        <w:rPr>
          <w:rFonts w:hint="eastAsia"/>
          <w:sz w:val="20"/>
          <w:szCs w:val="20"/>
          <w:lang w:bidi="zh-CN"/>
        </w:rPr>
        <w:t>•</w:t>
      </w:r>
      <w:r w:rsidR="005F2B6C" w:rsidRPr="00213283">
        <w:rPr>
          <w:rFonts w:cstheme="minorBidi" w:hint="eastAsia"/>
          <w:caps w:val="0"/>
          <w:noProof/>
          <w:spacing w:val="-6"/>
          <w:sz w:val="20"/>
          <w:szCs w:val="20"/>
          <w:lang w:val="zh-CN" w:eastAsia="zh-CN" w:bidi="zh-CN"/>
        </w:rPr>
        <mc:AlternateContent>
          <mc:Choice Requires="wps">
            <w:drawing>
              <wp:anchor distT="45720" distB="45720" distL="114300" distR="114300" simplePos="0" relativeHeight="251663360" behindDoc="0" locked="1" layoutInCell="1" allowOverlap="1" wp14:anchorId="5AF9FBAD" wp14:editId="2ABCD7A8">
                <wp:simplePos x="0" y="0"/>
                <wp:positionH relativeFrom="page">
                  <wp:posOffset>2134870</wp:posOffset>
                </wp:positionH>
                <wp:positionV relativeFrom="margin">
                  <wp:posOffset>-1734820</wp:posOffset>
                </wp:positionV>
                <wp:extent cx="2919730" cy="1554480"/>
                <wp:effectExtent l="0" t="0" r="13970" b="7620"/>
                <wp:wrapTopAndBottom/>
                <wp:docPr id="960709209" name="文本框 2" descr="文本框边栏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9730" cy="155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B4DA5" w14:textId="302E8750" w:rsidR="00F55EC7" w:rsidRPr="00F55EC7" w:rsidRDefault="005F2B6C" w:rsidP="00F55EC7">
                            <w:pPr>
                              <w:pStyle w:val="1"/>
                              <w:pBdr>
                                <w:top w:val="single" w:sz="4" w:space="0" w:color="864A04" w:themeColor="accent1" w:themeShade="80"/>
                              </w:pBdr>
                              <w:jc w:val="center"/>
                              <w:rPr>
                                <w:rFonts w:hint="eastAsia"/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</w:pPr>
                            <w:bookmarkStart w:id="3" w:name="_Hlk148032990"/>
                            <w:r w:rsidRPr="00033697">
                              <w:rPr>
                                <w:rFonts w:hint="eastAsia"/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c</w:t>
                            </w:r>
                            <w:r w:rsidRPr="00033697">
                              <w:rPr>
                                <w:color w:val="57334E"/>
                                <w:spacing w:val="-6"/>
                                <w:sz w:val="24"/>
                                <w:szCs w:val="24"/>
                                <w:lang w:eastAsia="zh-CN" w:bidi="zh-CN"/>
                              </w:rPr>
                              <w:t>ontact</w:t>
                            </w:r>
                          </w:p>
                          <w:bookmarkEnd w:id="3"/>
                          <w:p w14:paraId="1389ED76" w14:textId="14CA785C" w:rsidR="005F2B6C" w:rsidRPr="00A4242D" w:rsidRDefault="005F2B6C" w:rsidP="005F2B6C">
                            <w:pPr>
                              <w:pStyle w:val="a6"/>
                              <w:spacing w:line="240" w:lineRule="auto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2B6C">
                              <w:rPr>
                                <w:sz w:val="18"/>
                                <w:szCs w:val="18"/>
                                <w:lang w:eastAsia="zh-CN" w:bidi="zh-CN"/>
                              </w:rPr>
                              <w:t>Tel</w:t>
                            </w:r>
                            <w:proofErr w:type="gramStart"/>
                            <w:r w:rsidRPr="005F2B6C">
                              <w:rPr>
                                <w:sz w:val="18"/>
                                <w:szCs w:val="18"/>
                                <w:lang w:eastAsia="zh-CN" w:bidi="zh-CN"/>
                              </w:rPr>
                              <w:t xml:space="preserve">:  </w:t>
                            </w:r>
                            <w:r w:rsidR="00477494" w:rsidRPr="00477494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eastAsia="zh-CN" w:bidi="zh-CN"/>
                              </w:rPr>
                              <w:t>+</w:t>
                            </w:r>
                            <w:proofErr w:type="gramEnd"/>
                            <w:r w:rsidR="00477494" w:rsidRPr="00477494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eastAsia="zh-CN" w:bidi="zh-CN"/>
                              </w:rPr>
                              <w:t>852</w:t>
                            </w:r>
                            <w:r w:rsidR="00477494">
                              <w:rPr>
                                <w:rFonts w:hint="eastAsia"/>
                                <w:sz w:val="18"/>
                                <w:szCs w:val="18"/>
                                <w:lang w:eastAsia="zh-CN" w:bidi="zh-C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eastAsia="zh-CN" w:bidi="zh-CN"/>
                              </w:rPr>
                              <w:t>64816540</w:t>
                            </w:r>
                          </w:p>
                          <w:p w14:paraId="2D677CC5" w14:textId="2100C723" w:rsidR="005F2B6C" w:rsidRPr="0068310C" w:rsidRDefault="005F2B6C" w:rsidP="005F2B6C">
                            <w:pPr>
                              <w:pStyle w:val="a6"/>
                              <w:jc w:val="center"/>
                              <w:rPr>
                                <w:rFonts w:hint="eastAsia"/>
                              </w:rPr>
                            </w:pPr>
                            <w:r w:rsidRPr="005F2B6C">
                              <w:rPr>
                                <w:sz w:val="18"/>
                                <w:szCs w:val="18"/>
                                <w:lang w:eastAsia="zh-CN"/>
                              </w:rPr>
                              <w:t>Email:</w:t>
                            </w:r>
                            <w:hyperlink r:id="rId18" w:history="1">
                              <w:r w:rsidR="00CC0191" w:rsidRPr="00BF5691">
                                <w:rPr>
                                  <w:rStyle w:val="af0"/>
                                  <w:u w:val="none"/>
                                </w:rPr>
                                <w:t xml:space="preserve"> </w:t>
                              </w:r>
                              <w:r w:rsidR="00CC0191" w:rsidRPr="004F3A70">
                                <w:rPr>
                                  <w:rStyle w:val="af0"/>
                                  <w:rFonts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  <w:t>thhu</w:t>
                              </w:r>
                              <w:r w:rsidR="00CC0191" w:rsidRPr="004F3A70">
                                <w:rPr>
                                  <w:rStyle w:val="af0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  <w:t>@link.cuhk.edu.hk</w:t>
                              </w:r>
                            </w:hyperlink>
                            <w:r w:rsidR="0068310C" w:rsidRPr="0068310C"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</w:p>
                          <w:p w14:paraId="0A1C4C0C" w14:textId="735F2CB3" w:rsidR="00F55EC7" w:rsidRPr="005F2B6C" w:rsidRDefault="005F2B6C" w:rsidP="005F2B6C">
                            <w:pPr>
                              <w:pStyle w:val="a6"/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5F2B6C">
                              <w:rPr>
                                <w:sz w:val="18"/>
                                <w:szCs w:val="18"/>
                                <w:lang w:eastAsia="zh-CN"/>
                              </w:rPr>
                              <w:t xml:space="preserve">Correspondence address: </w:t>
                            </w:r>
                            <w:r w:rsidRPr="00FC6D53">
                              <w:rPr>
                                <w:b/>
                                <w:bCs/>
                                <w:sz w:val="18"/>
                                <w:szCs w:val="18"/>
                                <w:lang w:eastAsia="zh-CN" w:bidi="zh-CN"/>
                              </w:rPr>
                              <w:t>Room 2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eastAsia="zh-CN" w:bidi="zh-CN"/>
                              </w:rPr>
                              <w:t>22A</w:t>
                            </w:r>
                            <w:r w:rsidRPr="00FC6D53">
                              <w:rPr>
                                <w:b/>
                                <w:bCs/>
                                <w:sz w:val="18"/>
                                <w:szCs w:val="18"/>
                                <w:lang w:eastAsia="zh-CN" w:bidi="zh-CN"/>
                              </w:rPr>
                              <w:t>, Lady Shaw Building, The Chinese University of Hong Kong, Shatin, New Territories, Hong Kon</w:t>
                            </w:r>
                            <w:r w:rsidR="00F55EC7">
                              <w:rPr>
                                <w:b/>
                                <w:bCs/>
                                <w:sz w:val="18"/>
                                <w:szCs w:val="18"/>
                                <w:lang w:eastAsia="zh-CN" w:bidi="zh-CN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9FBAD" id="文本框 2" o:spid="_x0000_s1029" type="#_x0000_t202" alt="文本框边栏" style="position:absolute;margin-left:168.1pt;margin-top:-136.6pt;width:229.9pt;height:122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" filled="f" stroked="f">
                <v:textbox inset="0,0,0,0">
                  <w:txbxContent>
                    <w:p w14:paraId="398B4DA5" w14:textId="302E8750" w:rsidR="00F55EC7" w:rsidRPr="00F55EC7" w:rsidRDefault="005F2B6C" w:rsidP="00F55EC7">
                      <w:pPr>
                        <w:pStyle w:val="1"/>
                        <w:pBdr>
                          <w:top w:val="single" w:sz="4" w:space="0" w:color="864A04" w:themeColor="accent1" w:themeShade="80"/>
                        </w:pBdr>
                        <w:jc w:val="center"/>
                        <w:rPr>
                          <w:rFonts w:hint="eastAsia"/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</w:pPr>
                      <w:bookmarkStart w:id="4" w:name="_Hlk148032990"/>
                      <w:r w:rsidRPr="00033697">
                        <w:rPr>
                          <w:rFonts w:hint="eastAsia"/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c</w:t>
                      </w:r>
                      <w:r w:rsidRPr="00033697">
                        <w:rPr>
                          <w:color w:val="57334E"/>
                          <w:spacing w:val="-6"/>
                          <w:sz w:val="24"/>
                          <w:szCs w:val="24"/>
                          <w:lang w:eastAsia="zh-CN" w:bidi="zh-CN"/>
                        </w:rPr>
                        <w:t>ontact</w:t>
                      </w:r>
                    </w:p>
                    <w:bookmarkEnd w:id="4"/>
                    <w:p w14:paraId="1389ED76" w14:textId="14CA785C" w:rsidR="005F2B6C" w:rsidRPr="00A4242D" w:rsidRDefault="005F2B6C" w:rsidP="005F2B6C">
                      <w:pPr>
                        <w:pStyle w:val="a6"/>
                        <w:spacing w:line="240" w:lineRule="auto"/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5F2B6C">
                        <w:rPr>
                          <w:sz w:val="18"/>
                          <w:szCs w:val="18"/>
                          <w:lang w:eastAsia="zh-CN" w:bidi="zh-CN"/>
                        </w:rPr>
                        <w:t>Tel</w:t>
                      </w:r>
                      <w:proofErr w:type="gramStart"/>
                      <w:r w:rsidRPr="005F2B6C">
                        <w:rPr>
                          <w:sz w:val="18"/>
                          <w:szCs w:val="18"/>
                          <w:lang w:eastAsia="zh-CN" w:bidi="zh-CN"/>
                        </w:rPr>
                        <w:t xml:space="preserve">:  </w:t>
                      </w:r>
                      <w:r w:rsidR="00477494" w:rsidRPr="00477494"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eastAsia="zh-CN" w:bidi="zh-CN"/>
                        </w:rPr>
                        <w:t>+</w:t>
                      </w:r>
                      <w:proofErr w:type="gramEnd"/>
                      <w:r w:rsidR="00477494" w:rsidRPr="00477494"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eastAsia="zh-CN" w:bidi="zh-CN"/>
                        </w:rPr>
                        <w:t>852</w:t>
                      </w:r>
                      <w:r w:rsidR="00477494">
                        <w:rPr>
                          <w:rFonts w:hint="eastAsia"/>
                          <w:sz w:val="18"/>
                          <w:szCs w:val="18"/>
                          <w:lang w:eastAsia="zh-CN" w:bidi="zh-CN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eastAsia="zh-CN" w:bidi="zh-CN"/>
                        </w:rPr>
                        <w:t>64816540</w:t>
                      </w:r>
                    </w:p>
                    <w:p w14:paraId="2D677CC5" w14:textId="2100C723" w:rsidR="005F2B6C" w:rsidRPr="0068310C" w:rsidRDefault="005F2B6C" w:rsidP="005F2B6C">
                      <w:pPr>
                        <w:pStyle w:val="a6"/>
                        <w:jc w:val="center"/>
                        <w:rPr>
                          <w:rFonts w:hint="eastAsia"/>
                        </w:rPr>
                      </w:pPr>
                      <w:r w:rsidRPr="005F2B6C">
                        <w:rPr>
                          <w:sz w:val="18"/>
                          <w:szCs w:val="18"/>
                          <w:lang w:eastAsia="zh-CN"/>
                        </w:rPr>
                        <w:t>Email:</w:t>
                      </w:r>
                      <w:hyperlink r:id="rId19" w:history="1">
                        <w:r w:rsidR="00CC0191" w:rsidRPr="00BF5691">
                          <w:rPr>
                            <w:rStyle w:val="af0"/>
                            <w:u w:val="none"/>
                          </w:rPr>
                          <w:t xml:space="preserve"> </w:t>
                        </w:r>
                        <w:r w:rsidR="00CC0191" w:rsidRPr="004F3A70">
                          <w:rPr>
                            <w:rStyle w:val="af0"/>
                            <w:rFonts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thhu</w:t>
                        </w:r>
                        <w:r w:rsidR="00CC0191" w:rsidRPr="004F3A70">
                          <w:rPr>
                            <w:rStyle w:val="af0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@link.cuhk.edu.hk</w:t>
                        </w:r>
                      </w:hyperlink>
                      <w:r w:rsidR="0068310C" w:rsidRPr="0068310C"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</w:p>
                    <w:p w14:paraId="0A1C4C0C" w14:textId="735F2CB3" w:rsidR="00F55EC7" w:rsidRPr="005F2B6C" w:rsidRDefault="005F2B6C" w:rsidP="005F2B6C">
                      <w:pPr>
                        <w:pStyle w:val="a6"/>
                        <w:jc w:val="center"/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 w:rsidRPr="005F2B6C">
                        <w:rPr>
                          <w:sz w:val="18"/>
                          <w:szCs w:val="18"/>
                          <w:lang w:eastAsia="zh-CN"/>
                        </w:rPr>
                        <w:t xml:space="preserve">Correspondence address: </w:t>
                      </w:r>
                      <w:r w:rsidRPr="00FC6D53">
                        <w:rPr>
                          <w:b/>
                          <w:bCs/>
                          <w:sz w:val="18"/>
                          <w:szCs w:val="18"/>
                          <w:lang w:eastAsia="zh-CN" w:bidi="zh-CN"/>
                        </w:rPr>
                        <w:t>Room 2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eastAsia="zh-CN" w:bidi="zh-CN"/>
                        </w:rPr>
                        <w:t>22A</w:t>
                      </w:r>
                      <w:r w:rsidRPr="00FC6D53">
                        <w:rPr>
                          <w:b/>
                          <w:bCs/>
                          <w:sz w:val="18"/>
                          <w:szCs w:val="18"/>
                          <w:lang w:eastAsia="zh-CN" w:bidi="zh-CN"/>
                        </w:rPr>
                        <w:t>, Lady Shaw Building, The Chinese University of Hong Kong, Shatin, New Territories, Hong Kon</w:t>
                      </w:r>
                      <w:r w:rsidR="00F55EC7">
                        <w:rPr>
                          <w:b/>
                          <w:bCs/>
                          <w:sz w:val="18"/>
                          <w:szCs w:val="18"/>
                          <w:lang w:eastAsia="zh-CN" w:bidi="zh-CN"/>
                        </w:rPr>
                        <w:t>g</w:t>
                      </w:r>
                    </w:p>
                  </w:txbxContent>
                </v:textbox>
                <w10:wrap type="topAndBottom" anchorx="page" anchory="margin"/>
                <w10:anchorlock/>
              </v:shape>
            </w:pict>
          </mc:Fallback>
        </mc:AlternateContent>
      </w:r>
      <w:r w:rsidR="00EB290E" w:rsidRPr="00213283">
        <w:rPr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="00EB290E" w:rsidRPr="00213283">
        <w:rPr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="00EB290E" w:rsidRPr="00213283">
        <w:rPr>
          <w:caps w:val="0"/>
          <w:spacing w:val="-6"/>
          <w:sz w:val="20"/>
          <w:szCs w:val="20"/>
          <w:lang w:eastAsia="zh-CN" w:bidi="zh-CN"/>
        </w:rPr>
        <w:t xml:space="preserve"> B. Jin, and Z. Zhou, </w:t>
      </w:r>
      <w:proofErr w:type="gramStart"/>
      <w:r w:rsidR="00EB290E" w:rsidRPr="00213283">
        <w:rPr>
          <w:caps w:val="0"/>
          <w:spacing w:val="-6"/>
          <w:sz w:val="20"/>
          <w:szCs w:val="20"/>
          <w:lang w:eastAsia="zh-CN" w:bidi="zh-CN"/>
        </w:rPr>
        <w:t>Solving</w:t>
      </w:r>
      <w:proofErr w:type="gramEnd"/>
      <w:r w:rsidR="00EB290E" w:rsidRPr="00213283">
        <w:rPr>
          <w:caps w:val="0"/>
          <w:spacing w:val="-6"/>
          <w:sz w:val="20"/>
          <w:szCs w:val="20"/>
          <w:lang w:eastAsia="zh-CN" w:bidi="zh-CN"/>
        </w:rPr>
        <w:t xml:space="preserve"> elliptic problems with singular sources using singularity splitting deep Ritz method, SIAM Journal o</w:t>
      </w:r>
      <w:r w:rsidR="00EB290E" w:rsidRPr="00213283">
        <w:rPr>
          <w:rFonts w:hint="eastAsia"/>
          <w:caps w:val="0"/>
          <w:spacing w:val="-6"/>
          <w:sz w:val="20"/>
          <w:szCs w:val="20"/>
          <w:lang w:eastAsia="zh-CN" w:bidi="zh-CN"/>
        </w:rPr>
        <w:t>n</w:t>
      </w:r>
      <w:r w:rsidR="00EB290E" w:rsidRPr="00213283">
        <w:rPr>
          <w:caps w:val="0"/>
          <w:spacing w:val="-6"/>
          <w:sz w:val="20"/>
          <w:szCs w:val="20"/>
          <w:lang w:eastAsia="zh-CN" w:bidi="zh-CN"/>
        </w:rPr>
        <w:t xml:space="preserve"> Scientific Computing, 45 (2023), pp. A2043-A2074.</w:t>
      </w:r>
    </w:p>
    <w:bookmarkEnd w:id="2"/>
    <w:p w14:paraId="1A44B880" w14:textId="12A59AB0" w:rsidR="00CC0191" w:rsidRDefault="00187393" w:rsidP="00CC0191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="00CC0191" w:rsidRPr="00213283">
        <w:rPr>
          <w:caps w:val="0"/>
          <w:spacing w:val="-6"/>
          <w:sz w:val="20"/>
          <w:szCs w:val="20"/>
          <w:lang w:eastAsia="zh-CN" w:bidi="zh-CN"/>
        </w:rPr>
        <w:t xml:space="preserve">T. </w:t>
      </w:r>
      <w:bookmarkStart w:id="5" w:name="_Hlk147926336"/>
      <w:proofErr w:type="spellStart"/>
      <w:r w:rsidR="00CC0191" w:rsidRPr="00213283">
        <w:rPr>
          <w:caps w:val="0"/>
          <w:spacing w:val="-6"/>
          <w:sz w:val="20"/>
          <w:szCs w:val="20"/>
          <w:lang w:eastAsia="zh-CN" w:bidi="zh-CN"/>
        </w:rPr>
        <w:t>Hu</w:t>
      </w:r>
      <w:bookmarkEnd w:id="5"/>
      <w:r w:rsidR="00CC0191" w:rsidRPr="00213283">
        <w:rPr>
          <w:caps w:val="0"/>
          <w:spacing w:val="-6"/>
          <w:sz w:val="20"/>
          <w:szCs w:val="20"/>
          <w:lang w:eastAsia="zh-CN" w:bidi="zh-CN"/>
        </w:rPr>
        <w:t>,</w:t>
      </w:r>
      <w:proofErr w:type="spellEnd"/>
      <w:r w:rsidR="00CC0191" w:rsidRPr="00213283">
        <w:rPr>
          <w:caps w:val="0"/>
          <w:spacing w:val="-6"/>
          <w:sz w:val="20"/>
          <w:szCs w:val="20"/>
          <w:lang w:eastAsia="zh-CN" w:bidi="zh-CN"/>
        </w:rPr>
        <w:t xml:space="preserve"> B. Jin, and Z. Zhou, Solving Poisson problems in polygonal domains with singularity enriched</w:t>
      </w:r>
      <w:r w:rsidR="00CC0191" w:rsidRPr="00213283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</w:t>
      </w:r>
      <w:r w:rsidR="00CC0191" w:rsidRPr="00213283">
        <w:rPr>
          <w:caps w:val="0"/>
          <w:spacing w:val="-6"/>
          <w:sz w:val="20"/>
          <w:szCs w:val="20"/>
          <w:lang w:eastAsia="zh-CN" w:bidi="zh-CN"/>
        </w:rPr>
        <w:t>physics informed neural networks, SIAM Journal o</w:t>
      </w:r>
      <w:r w:rsidR="00CC0191" w:rsidRPr="00213283">
        <w:rPr>
          <w:rFonts w:hint="eastAsia"/>
          <w:caps w:val="0"/>
          <w:spacing w:val="-6"/>
          <w:sz w:val="20"/>
          <w:szCs w:val="20"/>
          <w:lang w:eastAsia="zh-CN" w:bidi="zh-CN"/>
        </w:rPr>
        <w:t>n</w:t>
      </w:r>
      <w:r w:rsidR="00CC0191" w:rsidRPr="00213283">
        <w:rPr>
          <w:caps w:val="0"/>
          <w:spacing w:val="-6"/>
          <w:sz w:val="20"/>
          <w:szCs w:val="20"/>
          <w:lang w:eastAsia="zh-CN" w:bidi="zh-CN"/>
        </w:rPr>
        <w:t xml:space="preserve"> Scientific Computing, 4</w:t>
      </w:r>
      <w:r w:rsidR="00CC0191">
        <w:rPr>
          <w:rFonts w:hint="eastAsia"/>
          <w:caps w:val="0"/>
          <w:spacing w:val="-6"/>
          <w:sz w:val="20"/>
          <w:szCs w:val="20"/>
          <w:lang w:eastAsia="zh-CN" w:bidi="zh-CN"/>
        </w:rPr>
        <w:t>6</w:t>
      </w:r>
      <w:r w:rsidR="00CC0191" w:rsidRPr="00213283">
        <w:rPr>
          <w:caps w:val="0"/>
          <w:spacing w:val="-6"/>
          <w:sz w:val="20"/>
          <w:szCs w:val="20"/>
          <w:lang w:eastAsia="zh-CN" w:bidi="zh-CN"/>
        </w:rPr>
        <w:t xml:space="preserve"> (202</w:t>
      </w:r>
      <w:r w:rsidR="00CC0191">
        <w:rPr>
          <w:rFonts w:hint="eastAsia"/>
          <w:caps w:val="0"/>
          <w:spacing w:val="-6"/>
          <w:sz w:val="20"/>
          <w:szCs w:val="20"/>
          <w:lang w:eastAsia="zh-CN" w:bidi="zh-CN"/>
        </w:rPr>
        <w:t>4</w:t>
      </w:r>
      <w:r w:rsidR="00CC0191" w:rsidRPr="00213283">
        <w:rPr>
          <w:caps w:val="0"/>
          <w:spacing w:val="-6"/>
          <w:sz w:val="20"/>
          <w:szCs w:val="20"/>
          <w:lang w:eastAsia="zh-CN" w:bidi="zh-CN"/>
        </w:rPr>
        <w:t xml:space="preserve">), pp. </w:t>
      </w:r>
      <w:r w:rsidR="00CC0191" w:rsidRPr="00CC0191">
        <w:rPr>
          <w:rFonts w:hint="eastAsia"/>
          <w:caps w:val="0"/>
          <w:spacing w:val="-6"/>
          <w:sz w:val="20"/>
          <w:szCs w:val="20"/>
          <w:lang w:eastAsia="zh-CN" w:bidi="zh-CN"/>
        </w:rPr>
        <w:t>C369-C398</w:t>
      </w:r>
      <w:r w:rsidR="00CC0191" w:rsidRPr="00213283">
        <w:rPr>
          <w:caps w:val="0"/>
          <w:spacing w:val="-6"/>
          <w:sz w:val="20"/>
          <w:szCs w:val="20"/>
          <w:lang w:eastAsia="zh-CN" w:bidi="zh-CN"/>
        </w:rPr>
        <w:t>.</w:t>
      </w:r>
    </w:p>
    <w:p w14:paraId="62DB2315" w14:textId="762C154C" w:rsidR="00C2219E" w:rsidRPr="00C2219E" w:rsidRDefault="00187393" w:rsidP="00C2219E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="00C2219E" w:rsidRPr="00213283">
        <w:rPr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 B. Jin, and 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F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. 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Wang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>An iterative deep Ritz method for monotone elliptic problems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>Journal of Computational Physics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, 527 (2025), p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>p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.113791.</w:t>
      </w:r>
    </w:p>
    <w:p w14:paraId="51DF6963" w14:textId="56863B52" w:rsidR="00BA535C" w:rsidRDefault="00187393" w:rsidP="00ED1C3B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="00CC0191" w:rsidRPr="00213283">
        <w:rPr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="00CC0191" w:rsidRPr="00213283">
        <w:rPr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="00CC0191" w:rsidRPr="00213283">
        <w:rPr>
          <w:caps w:val="0"/>
          <w:spacing w:val="-6"/>
          <w:sz w:val="20"/>
          <w:szCs w:val="20"/>
          <w:lang w:eastAsia="zh-CN" w:bidi="zh-CN"/>
        </w:rPr>
        <w:t xml:space="preserve"> B. Jin, and Z. Zhou, 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Point 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s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ource 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i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dentification 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u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sing 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s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ingularity 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e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>nriched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n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eural 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n</w:t>
      </w:r>
      <w:r w:rsidR="00C2219E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>etworks</w:t>
      </w:r>
      <w:r w:rsidR="00CC0191"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 w:rsidR="00BA535C"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>IMA Journal of Numerical Analysis</w:t>
      </w:r>
      <w:r w:rsidR="00CC0191"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 w:rsidR="000D4D02" w:rsidRPr="000D4D02">
        <w:rPr>
          <w:rFonts w:hint="eastAsia"/>
          <w:caps w:val="0"/>
          <w:spacing w:val="-6"/>
          <w:sz w:val="20"/>
          <w:szCs w:val="20"/>
          <w:lang w:eastAsia="zh-CN" w:bidi="zh-CN"/>
        </w:rPr>
        <w:t>page draf129, 02 2026</w:t>
      </w:r>
      <w:r w:rsidR="00C2219E">
        <w:rPr>
          <w:rFonts w:hint="eastAsia"/>
          <w:caps w:val="0"/>
          <w:spacing w:val="-6"/>
          <w:sz w:val="20"/>
          <w:szCs w:val="20"/>
          <w:lang w:eastAsia="zh-CN" w:bidi="zh-CN"/>
        </w:rPr>
        <w:t>.</w:t>
      </w:r>
    </w:p>
    <w:p w14:paraId="613563B4" w14:textId="7B49DD84" w:rsidR="008F521F" w:rsidRPr="008F521F" w:rsidRDefault="00BA535C" w:rsidP="008F521F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X. Huang, B. Jin, Q. Quan</w:t>
      </w:r>
      <w:r w:rsidR="009D0D47">
        <w:rPr>
          <w:rFonts w:hint="eastAsia"/>
          <w:caps w:val="0"/>
          <w:spacing w:val="-6"/>
          <w:sz w:val="20"/>
          <w:szCs w:val="20"/>
          <w:lang w:eastAsia="zh-CN" w:bidi="zh-CN"/>
        </w:rPr>
        <w:t>,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and Z. Zhou, Conditional Stability and Numerical Reconstruction of a Parabolic Inverse Source Problem Using </w:t>
      </w:r>
      <w:proofErr w:type="spellStart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>Carleman</w:t>
      </w:r>
      <w:proofErr w:type="spellEnd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Estimates, </w:t>
      </w:r>
      <w:r w:rsidR="008C57B9">
        <w:rPr>
          <w:rFonts w:hint="eastAsia"/>
          <w:caps w:val="0"/>
          <w:spacing w:val="-6"/>
          <w:sz w:val="20"/>
          <w:szCs w:val="20"/>
          <w:lang w:eastAsia="zh-CN" w:bidi="zh-CN"/>
        </w:rPr>
        <w:t>Inverse Problems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>,</w:t>
      </w:r>
      <w:r w:rsid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minor revision,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202</w:t>
      </w:r>
      <w:r w:rsidR="008C57B9">
        <w:rPr>
          <w:rFonts w:hint="eastAsia"/>
          <w:caps w:val="0"/>
          <w:spacing w:val="-6"/>
          <w:sz w:val="20"/>
          <w:szCs w:val="20"/>
          <w:lang w:eastAsia="zh-CN" w:bidi="zh-CN"/>
        </w:rPr>
        <w:t>6</w:t>
      </w:r>
      <w:r w:rsidR="00F50189">
        <w:rPr>
          <w:rFonts w:hint="eastAsia"/>
          <w:caps w:val="0"/>
          <w:spacing w:val="-6"/>
          <w:sz w:val="20"/>
          <w:szCs w:val="20"/>
          <w:lang w:eastAsia="zh-CN" w:bidi="zh-CN"/>
        </w:rPr>
        <w:t>.</w:t>
      </w:r>
    </w:p>
    <w:p w14:paraId="1D0F4578" w14:textId="77777777" w:rsidR="008F521F" w:rsidRDefault="008F521F" w:rsidP="00265949">
      <w:pPr>
        <w:rPr>
          <w:rFonts w:hint="eastAsia"/>
          <w:sz w:val="10"/>
          <w:szCs w:val="10"/>
          <w:lang w:bidi="zh-CN"/>
        </w:rPr>
        <w:sectPr w:rsidR="008F521F" w:rsidSect="00F50189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type w:val="continuous"/>
          <w:pgSz w:w="11906" w:h="16838" w:code="9"/>
          <w:pgMar w:top="1077" w:right="607" w:bottom="1077" w:left="607" w:header="3628" w:footer="510" w:gutter="0"/>
          <w:cols w:space="720"/>
          <w:titlePg/>
          <w:docGrid w:linePitch="360"/>
        </w:sectPr>
      </w:pPr>
    </w:p>
    <w:p w14:paraId="761C9058" w14:textId="5BC405C4" w:rsidR="00943877" w:rsidRDefault="008F521F" w:rsidP="00943877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B. Jin</w:t>
      </w:r>
      <w:r w:rsidR="009D0D47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, and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Y. Wang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, </w:t>
      </w:r>
      <w:r w:rsidR="00B730C2" w:rsidRPr="00B730C2">
        <w:rPr>
          <w:caps w:val="0"/>
          <w:spacing w:val="-6"/>
          <w:sz w:val="20"/>
          <w:szCs w:val="20"/>
          <w:lang w:eastAsia="zh-CN" w:bidi="zh-CN"/>
        </w:rPr>
        <w:t xml:space="preserve">Stability of Electrical Impedance Tomography with Anisotropies and its Application to the Deep </w:t>
      </w:r>
      <w:proofErr w:type="spellStart"/>
      <w:r w:rsidR="00B730C2" w:rsidRPr="00B730C2">
        <w:rPr>
          <w:caps w:val="0"/>
          <w:spacing w:val="-6"/>
          <w:sz w:val="20"/>
          <w:szCs w:val="20"/>
          <w:lang w:eastAsia="zh-CN" w:bidi="zh-CN"/>
        </w:rPr>
        <w:t>Caldeón</w:t>
      </w:r>
      <w:proofErr w:type="spellEnd"/>
      <w:r w:rsidR="00B730C2" w:rsidRPr="00B730C2">
        <w:rPr>
          <w:caps w:val="0"/>
          <w:spacing w:val="-6"/>
          <w:sz w:val="20"/>
          <w:szCs w:val="20"/>
          <w:lang w:eastAsia="zh-CN" w:bidi="zh-CN"/>
        </w:rPr>
        <w:t xml:space="preserve"> Method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>,</w:t>
      </w:r>
      <w:r w:rsidR="00B730C2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SIAM Journal on Imaging Sciences, in press,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202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6.</w:t>
      </w:r>
    </w:p>
    <w:p w14:paraId="3E4699A7" w14:textId="0E81A34A" w:rsidR="00B730C2" w:rsidRDefault="00943877" w:rsidP="00B730C2">
      <w:pPr>
        <w:pStyle w:val="5"/>
        <w:rPr>
          <w:rFonts w:hint="eastAsia"/>
          <w:sz w:val="20"/>
          <w:szCs w:val="20"/>
          <w:lang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943877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Pr="00943877">
        <w:rPr>
          <w:rFonts w:hint="eastAsia"/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Pr="00943877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G. Li, F. Wang, Y. Xu, and Z. Zhou. Dual variational neural network for the p-</w:t>
      </w:r>
      <w:r w:rsidR="00B730C2" w:rsidRPr="00943877">
        <w:rPr>
          <w:caps w:val="0"/>
          <w:spacing w:val="-6"/>
          <w:sz w:val="20"/>
          <w:szCs w:val="20"/>
          <w:lang w:eastAsia="zh-CN" w:bidi="zh-CN"/>
        </w:rPr>
        <w:t>Laplace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</w:t>
      </w:r>
      <w:r w:rsidRPr="00943877">
        <w:rPr>
          <w:rFonts w:hint="eastAsia"/>
          <w:caps w:val="0"/>
          <w:spacing w:val="-6"/>
          <w:sz w:val="20"/>
          <w:szCs w:val="20"/>
          <w:lang w:eastAsia="zh-CN" w:bidi="zh-CN"/>
        </w:rPr>
        <w:t>problem</w:t>
      </w:r>
      <w:r w:rsidR="00D61425">
        <w:rPr>
          <w:rFonts w:hint="eastAsia"/>
          <w:sz w:val="20"/>
          <w:szCs w:val="20"/>
          <w:lang w:eastAsia="zh-CN" w:bidi="zh-CN"/>
        </w:rPr>
        <w:t>,</w:t>
      </w:r>
      <w:r w:rsidRPr="00943877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>arxiv.org</w:t>
      </w:r>
      <w:r w:rsidRPr="00943877">
        <w:rPr>
          <w:sz w:val="20"/>
          <w:szCs w:val="20"/>
          <w:lang w:bidi="zh-CN"/>
        </w:rPr>
        <w:t xml:space="preserve">: 2605.28291, </w:t>
      </w:r>
      <w:r w:rsidR="008C57B9"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submitted to </w:t>
      </w:r>
      <w:r w:rsidR="00460FFA" w:rsidRPr="00460FFA">
        <w:rPr>
          <w:caps w:val="0"/>
          <w:spacing w:val="-6"/>
          <w:sz w:val="20"/>
          <w:szCs w:val="20"/>
          <w:lang w:eastAsia="zh-CN" w:bidi="zh-CN"/>
        </w:rPr>
        <w:t>ESAIM: Mathematical Modelling and Numerical Analysis</w:t>
      </w:r>
      <w:r w:rsidR="008C57B9">
        <w:rPr>
          <w:rFonts w:hint="eastAsia"/>
          <w:sz w:val="20"/>
          <w:szCs w:val="20"/>
          <w:lang w:eastAsia="zh-CN" w:bidi="zh-CN"/>
        </w:rPr>
        <w:t xml:space="preserve">, </w:t>
      </w:r>
      <w:r w:rsidRPr="00943877">
        <w:rPr>
          <w:sz w:val="20"/>
          <w:szCs w:val="20"/>
          <w:lang w:bidi="zh-CN"/>
        </w:rPr>
        <w:t>2026.</w:t>
      </w:r>
    </w:p>
    <w:p w14:paraId="7D4A67F0" w14:textId="47ABAE1F" w:rsidR="00B730C2" w:rsidRDefault="00B730C2" w:rsidP="00B730C2">
      <w:pPr>
        <w:pStyle w:val="5"/>
        <w:rPr>
          <w:rFonts w:hint="eastAsia"/>
          <w:sz w:val="20"/>
          <w:szCs w:val="20"/>
          <w:lang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B. Jin</w:t>
      </w:r>
      <w:r w:rsidR="009D0D47">
        <w:rPr>
          <w:rFonts w:hint="eastAsia"/>
          <w:caps w:val="0"/>
          <w:spacing w:val="-6"/>
          <w:sz w:val="20"/>
          <w:szCs w:val="20"/>
          <w:lang w:eastAsia="zh-CN" w:bidi="zh-CN"/>
        </w:rPr>
        <w:t>, and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Y. Wang</w:t>
      </w:r>
      <w:r w:rsidRPr="00943877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. </w:t>
      </w:r>
      <w:r w:rsidRPr="00B730C2">
        <w:rPr>
          <w:caps w:val="0"/>
          <w:spacing w:val="-6"/>
          <w:sz w:val="20"/>
          <w:szCs w:val="20"/>
          <w:lang w:eastAsia="zh-CN" w:bidi="zh-CN"/>
        </w:rPr>
        <w:t>A Convolutional Deep Calderón Method for Electrical Impedance Tomography</w:t>
      </w:r>
      <w:r w:rsidRPr="00943877">
        <w:rPr>
          <w:sz w:val="20"/>
          <w:szCs w:val="20"/>
          <w:lang w:bidi="zh-CN"/>
        </w:rPr>
        <w:t>,</w:t>
      </w:r>
      <w:r w:rsidR="008C57B9">
        <w:rPr>
          <w:rFonts w:hint="eastAsia"/>
          <w:sz w:val="20"/>
          <w:szCs w:val="20"/>
          <w:lang w:eastAsia="zh-CN" w:bidi="zh-CN"/>
        </w:rPr>
        <w:t xml:space="preserve"> </w:t>
      </w:r>
      <w:r w:rsidR="008C57B9"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submitted to </w:t>
      </w:r>
      <w:r w:rsidR="00460FFA" w:rsidRPr="00460FFA">
        <w:rPr>
          <w:caps w:val="0"/>
          <w:spacing w:val="-6"/>
          <w:sz w:val="20"/>
          <w:szCs w:val="20"/>
          <w:lang w:eastAsia="zh-CN" w:bidi="zh-CN"/>
        </w:rPr>
        <w:t>Proceedings of The Royal Society, Series A</w:t>
      </w:r>
      <w:r w:rsidR="008C57B9">
        <w:rPr>
          <w:rFonts w:hint="eastAsia"/>
          <w:sz w:val="20"/>
          <w:szCs w:val="20"/>
          <w:lang w:eastAsia="zh-CN" w:bidi="zh-CN"/>
        </w:rPr>
        <w:t xml:space="preserve">, </w:t>
      </w:r>
      <w:r w:rsidRPr="00943877">
        <w:rPr>
          <w:sz w:val="20"/>
          <w:szCs w:val="20"/>
          <w:lang w:bidi="zh-CN"/>
        </w:rPr>
        <w:t>2026.</w:t>
      </w:r>
    </w:p>
    <w:p w14:paraId="00FDDB59" w14:textId="3A146D94" w:rsidR="008C57B9" w:rsidRPr="00662CA0" w:rsidRDefault="00662CA0" w:rsidP="00662CA0">
      <w:pPr>
        <w:pStyle w:val="5"/>
        <w:rPr>
          <w:rFonts w:hint="eastAsia"/>
          <w:sz w:val="20"/>
          <w:szCs w:val="20"/>
          <w:lang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662CA0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Pr="00662CA0">
        <w:rPr>
          <w:rFonts w:hint="eastAsia"/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Pr="00662CA0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</w:t>
      </w:r>
      <w:r w:rsidRPr="00662CA0">
        <w:rPr>
          <w:caps w:val="0"/>
          <w:spacing w:val="-6"/>
          <w:sz w:val="20"/>
          <w:szCs w:val="20"/>
          <w:lang w:eastAsia="zh-CN" w:bidi="zh-CN"/>
        </w:rPr>
        <w:t>B. Jin,</w:t>
      </w:r>
      <w:r w:rsidRPr="00662CA0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F. Wang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, and </w:t>
      </w:r>
      <w:r w:rsidRPr="00662CA0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Y. Xu. </w:t>
      </w:r>
      <w:r w:rsidRPr="00662CA0">
        <w:rPr>
          <w:caps w:val="0"/>
          <w:spacing w:val="-6"/>
          <w:sz w:val="20"/>
          <w:szCs w:val="20"/>
          <w:lang w:eastAsia="zh-CN" w:bidi="zh-CN"/>
        </w:rPr>
        <w:t>A Hybrid Iterative Deep Ritz Method for Elliptic Interface Problems</w:t>
      </w:r>
      <w:r w:rsidRPr="00662CA0">
        <w:rPr>
          <w:rFonts w:hint="eastAsia"/>
          <w:sz w:val="20"/>
          <w:szCs w:val="20"/>
          <w:lang w:bidi="zh-CN"/>
        </w:rPr>
        <w:t xml:space="preserve">, </w:t>
      </w:r>
      <w:r w:rsidRPr="00662CA0">
        <w:rPr>
          <w:rFonts w:hint="eastAsia"/>
          <w:caps w:val="0"/>
          <w:spacing w:val="-6"/>
          <w:sz w:val="20"/>
          <w:szCs w:val="20"/>
          <w:lang w:eastAsia="zh-CN" w:bidi="zh-CN"/>
        </w:rPr>
        <w:t>arxiv.org</w:t>
      </w:r>
      <w:r w:rsidRPr="00662CA0">
        <w:rPr>
          <w:caps w:val="0"/>
          <w:spacing w:val="-6"/>
          <w:sz w:val="20"/>
          <w:szCs w:val="20"/>
          <w:lang w:eastAsia="zh-CN" w:bidi="zh-CN"/>
        </w:rPr>
        <w:t>: 2609.27325</w:t>
      </w:r>
      <w:r w:rsidRPr="00662CA0">
        <w:rPr>
          <w:rFonts w:hint="eastAsia"/>
          <w:caps w:val="0"/>
          <w:spacing w:val="-6"/>
          <w:sz w:val="20"/>
          <w:szCs w:val="20"/>
          <w:lang w:eastAsia="zh-CN" w:bidi="zh-CN"/>
        </w:rPr>
        <w:t>,</w:t>
      </w:r>
      <w:r w:rsidRPr="00662CA0">
        <w:rPr>
          <w:caps w:val="0"/>
          <w:spacing w:val="-6"/>
          <w:sz w:val="20"/>
          <w:szCs w:val="20"/>
          <w:lang w:eastAsia="zh-CN" w:bidi="zh-CN"/>
        </w:rPr>
        <w:t xml:space="preserve"> </w:t>
      </w:r>
      <w:r w:rsidRPr="00662CA0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submitted to </w:t>
      </w:r>
      <w:r w:rsidR="00460FFA" w:rsidRPr="00460FFA">
        <w:rPr>
          <w:caps w:val="0"/>
          <w:spacing w:val="-6"/>
          <w:sz w:val="20"/>
          <w:szCs w:val="20"/>
          <w:lang w:eastAsia="zh-CN" w:bidi="zh-CN"/>
        </w:rPr>
        <w:t>Computers and Mathematics with Applications</w:t>
      </w:r>
      <w:r w:rsidRPr="00662CA0">
        <w:rPr>
          <w:rFonts w:hint="eastAsia"/>
          <w:sz w:val="20"/>
          <w:szCs w:val="20"/>
          <w:lang w:bidi="zh-CN"/>
        </w:rPr>
        <w:t xml:space="preserve">, </w:t>
      </w:r>
      <w:r w:rsidRPr="00662CA0">
        <w:rPr>
          <w:sz w:val="20"/>
          <w:szCs w:val="20"/>
          <w:lang w:bidi="zh-CN"/>
        </w:rPr>
        <w:t>2026</w:t>
      </w:r>
      <w:r w:rsidRPr="00943877">
        <w:rPr>
          <w:sz w:val="20"/>
          <w:szCs w:val="20"/>
          <w:lang w:bidi="zh-CN"/>
        </w:rPr>
        <w:t>.</w:t>
      </w:r>
    </w:p>
    <w:p w14:paraId="235CE624" w14:textId="25D491EB" w:rsidR="008C57B9" w:rsidRPr="008C57B9" w:rsidRDefault="008C57B9" w:rsidP="008C57B9">
      <w:pPr>
        <w:rPr>
          <w:rFonts w:hint="eastAsia"/>
          <w:sz w:val="10"/>
          <w:szCs w:val="10"/>
          <w:lang w:bidi="zh-CN"/>
        </w:rPr>
      </w:pPr>
    </w:p>
    <w:p w14:paraId="5465099D" w14:textId="68D65AAE" w:rsidR="008C57B9" w:rsidRPr="000E449D" w:rsidRDefault="008C57B9" w:rsidP="008C57B9">
      <w:pPr>
        <w:pStyle w:val="4"/>
        <w:rPr>
          <w:rFonts w:hint="eastAsia"/>
          <w:color w:val="57334E"/>
          <w:spacing w:val="-6"/>
          <w:sz w:val="24"/>
          <w:lang w:eastAsia="zh-CN" w:bidi="zh-CN"/>
        </w:rPr>
      </w:pPr>
      <w:r>
        <w:rPr>
          <w:rFonts w:hint="eastAsia"/>
          <w:b w:val="0"/>
          <w:iCs w:val="0"/>
          <w:noProof/>
          <w:color w:val="864A04" w:themeColor="accent1" w:themeShade="80"/>
          <w:spacing w:val="-6"/>
          <w:sz w:val="24"/>
          <w:lang w:eastAsia="zh-CN" w:bidi="zh-CN"/>
        </w:rPr>
        <w:t>Ongoing projects</w:t>
      </w:r>
    </w:p>
    <w:p w14:paraId="7F7EBA15" w14:textId="77777777" w:rsidR="008C57B9" w:rsidRDefault="008C57B9" w:rsidP="008C57B9">
      <w:pPr>
        <w:pStyle w:val="5"/>
        <w:rPr>
          <w:rFonts w:hint="eastAsia"/>
          <w:sz w:val="20"/>
          <w:szCs w:val="20"/>
          <w:lang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Pr="00213283">
        <w:rPr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 B. Jin, and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F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.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Wang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>A Level-Set Random Feature Petrov–</w:t>
      </w:r>
      <w:proofErr w:type="spellStart"/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>Galerkin</w:t>
      </w:r>
      <w:proofErr w:type="spellEnd"/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Method for Elliptic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>and Parabolic Interface Problems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.</w:t>
      </w:r>
      <w:r w:rsidRPr="008C57B9">
        <w:rPr>
          <w:rFonts w:hint="eastAsia"/>
          <w:sz w:val="20"/>
          <w:szCs w:val="20"/>
          <w:lang w:bidi="zh-CN"/>
        </w:rPr>
        <w:t xml:space="preserve"> </w:t>
      </w:r>
    </w:p>
    <w:p w14:paraId="62F59C61" w14:textId="103EE45A" w:rsidR="008C57B9" w:rsidRPr="008C57B9" w:rsidRDefault="008C57B9" w:rsidP="008C57B9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213283">
        <w:rPr>
          <w:caps w:val="0"/>
          <w:spacing w:val="-6"/>
          <w:sz w:val="20"/>
          <w:szCs w:val="20"/>
          <w:lang w:eastAsia="zh-CN" w:bidi="zh-CN"/>
        </w:rPr>
        <w:t>T. Hu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and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Z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.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Zhou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A recurrent Fourier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N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eural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N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etwork to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R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ecovery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T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>wo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F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unction-valued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C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oefficients in the Helmholtz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E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>quation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for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I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nverse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S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cattering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P</w:t>
      </w:r>
      <w:r w:rsidRPr="008C57B9">
        <w:rPr>
          <w:rFonts w:hint="eastAsia"/>
          <w:caps w:val="0"/>
          <w:spacing w:val="-6"/>
          <w:sz w:val="20"/>
          <w:szCs w:val="20"/>
          <w:lang w:eastAsia="zh-CN" w:bidi="zh-CN"/>
        </w:rPr>
        <w:t>roblems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.</w:t>
      </w:r>
      <w:r w:rsidRPr="008C57B9">
        <w:rPr>
          <w:rFonts w:hint="eastAsia"/>
          <w:sz w:val="20"/>
          <w:szCs w:val="20"/>
          <w:lang w:bidi="zh-CN"/>
        </w:rPr>
        <w:t xml:space="preserve"> </w:t>
      </w:r>
    </w:p>
    <w:p w14:paraId="3BB5C65E" w14:textId="1A1A43F0" w:rsidR="008C57B9" w:rsidRPr="008C57B9" w:rsidRDefault="008C57B9" w:rsidP="008C57B9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T. </w:t>
      </w:r>
      <w:proofErr w:type="spellStart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>Hu,</w:t>
      </w:r>
      <w:proofErr w:type="spellEnd"/>
      <w:r w:rsidRPr="00BA535C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B. Jin,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Y. Wang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Learning Solution map</w:t>
      </w:r>
      <w:r w:rsidR="009D0D47">
        <w:rPr>
          <w:rFonts w:hint="eastAsia"/>
          <w:caps w:val="0"/>
          <w:spacing w:val="-6"/>
          <w:sz w:val="20"/>
          <w:szCs w:val="20"/>
          <w:lang w:eastAsia="zh-CN" w:bidi="zh-CN"/>
        </w:rPr>
        <w:t>s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from Linear Wave equations to Nonlinear wave equations.</w:t>
      </w:r>
    </w:p>
    <w:p w14:paraId="3B8C86D1" w14:textId="77777777" w:rsidR="008C57B9" w:rsidRPr="00662CA0" w:rsidRDefault="008C57B9" w:rsidP="008C57B9">
      <w:pPr>
        <w:rPr>
          <w:rFonts w:hint="eastAsia"/>
          <w:sz w:val="10"/>
          <w:szCs w:val="10"/>
          <w:lang w:bidi="zh-CN"/>
        </w:rPr>
      </w:pPr>
    </w:p>
    <w:p w14:paraId="6C7B1418" w14:textId="77777777" w:rsidR="00265949" w:rsidRPr="000E449D" w:rsidRDefault="00265949" w:rsidP="00265949">
      <w:pPr>
        <w:pStyle w:val="4"/>
        <w:rPr>
          <w:rFonts w:hint="eastAsia"/>
          <w:color w:val="57334E"/>
          <w:spacing w:val="-6"/>
          <w:sz w:val="24"/>
          <w:lang w:eastAsia="zh-CN" w:bidi="zh-CN"/>
        </w:rPr>
      </w:pPr>
      <w:r w:rsidRPr="000E449D">
        <w:rPr>
          <w:b w:val="0"/>
          <w:iCs w:val="0"/>
          <w:noProof/>
          <w:color w:val="864A04" w:themeColor="accent1" w:themeShade="80"/>
          <w:spacing w:val="-6"/>
          <w:sz w:val="24"/>
          <w:lang w:eastAsia="zh-CN" w:bidi="zh-CN"/>
        </w:rPr>
        <w:t>Education</w:t>
      </w:r>
    </w:p>
    <w:p w14:paraId="48BEBE5A" w14:textId="2F14D09D" w:rsidR="00265949" w:rsidRPr="00213283" w:rsidRDefault="00265949" w:rsidP="00265949">
      <w:pPr>
        <w:tabs>
          <w:tab w:val="left" w:pos="1876"/>
          <w:tab w:val="left" w:pos="4026"/>
          <w:tab w:val="right" w:pos="7546"/>
        </w:tabs>
        <w:ind w:rightChars="73" w:right="171"/>
        <w:rPr>
          <w:rFonts w:cstheme="majorBidi" w:hint="eastAsia"/>
          <w:sz w:val="20"/>
          <w:szCs w:val="20"/>
          <w:lang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213283">
        <w:rPr>
          <w:sz w:val="20"/>
          <w:szCs w:val="20"/>
          <w:lang w:bidi="zh-CN"/>
        </w:rPr>
        <w:t>09/2019-06/2023</w:t>
      </w:r>
      <w:r w:rsidRPr="00213283">
        <w:rPr>
          <w:rFonts w:cstheme="majorBidi"/>
          <w:sz w:val="20"/>
          <w:szCs w:val="20"/>
          <w:lang w:bidi="zh-CN"/>
        </w:rPr>
        <w:t>, B</w:t>
      </w:r>
      <w:r>
        <w:rPr>
          <w:rFonts w:cstheme="majorBidi"/>
          <w:sz w:val="20"/>
          <w:szCs w:val="20"/>
          <w:lang w:bidi="zh-CN"/>
        </w:rPr>
        <w:t>.S</w:t>
      </w:r>
      <w:r>
        <w:rPr>
          <w:rFonts w:cstheme="majorBidi" w:hint="eastAsia"/>
          <w:sz w:val="20"/>
          <w:szCs w:val="20"/>
          <w:lang w:bidi="zh-CN"/>
        </w:rPr>
        <w:t>c.</w:t>
      </w:r>
      <w:r w:rsidRPr="00213283">
        <w:rPr>
          <w:rFonts w:cstheme="majorBidi"/>
          <w:sz w:val="20"/>
          <w:szCs w:val="20"/>
          <w:lang w:bidi="zh-CN"/>
        </w:rPr>
        <w:t xml:space="preserve">, </w:t>
      </w:r>
      <w:r w:rsidRPr="00213283">
        <w:rPr>
          <w:rFonts w:cstheme="majorBidi" w:hint="eastAsia"/>
          <w:sz w:val="20"/>
          <w:szCs w:val="20"/>
          <w:lang w:bidi="zh-CN"/>
        </w:rPr>
        <w:t>S</w:t>
      </w:r>
      <w:r w:rsidRPr="00213283">
        <w:rPr>
          <w:rFonts w:cstheme="majorBidi"/>
          <w:sz w:val="20"/>
          <w:szCs w:val="20"/>
          <w:lang w:bidi="zh-CN"/>
        </w:rPr>
        <w:t>chool of Mathematics, Jilin University</w:t>
      </w:r>
      <w:r w:rsidR="004D5D4B">
        <w:rPr>
          <w:rFonts w:cstheme="majorBidi" w:hint="eastAsia"/>
          <w:sz w:val="20"/>
          <w:szCs w:val="20"/>
          <w:lang w:bidi="zh-CN"/>
        </w:rPr>
        <w:t>.</w:t>
      </w:r>
    </w:p>
    <w:p w14:paraId="7BA4631C" w14:textId="274E310D" w:rsidR="00265949" w:rsidRPr="00265949" w:rsidRDefault="00265949" w:rsidP="00265949">
      <w:pPr>
        <w:tabs>
          <w:tab w:val="left" w:pos="1876"/>
          <w:tab w:val="left" w:pos="4026"/>
          <w:tab w:val="right" w:pos="7546"/>
        </w:tabs>
        <w:ind w:rightChars="73" w:right="171"/>
        <w:rPr>
          <w:rFonts w:cstheme="majorBidi" w:hint="eastAsia"/>
          <w:sz w:val="20"/>
          <w:szCs w:val="20"/>
          <w:lang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213283">
        <w:rPr>
          <w:sz w:val="20"/>
          <w:szCs w:val="20"/>
          <w:lang w:bidi="zh-CN"/>
        </w:rPr>
        <w:t>08/2023-</w:t>
      </w:r>
      <w:r w:rsidR="00B730C2" w:rsidRPr="00213283">
        <w:rPr>
          <w:sz w:val="20"/>
          <w:szCs w:val="20"/>
          <w:lang w:bidi="zh-CN"/>
        </w:rPr>
        <w:t>0</w:t>
      </w:r>
      <w:r w:rsidR="00B730C2">
        <w:rPr>
          <w:rFonts w:hint="eastAsia"/>
          <w:sz w:val="20"/>
          <w:szCs w:val="20"/>
          <w:lang w:bidi="zh-CN"/>
        </w:rPr>
        <w:t>7</w:t>
      </w:r>
      <w:r w:rsidR="00B730C2" w:rsidRPr="00213283">
        <w:rPr>
          <w:sz w:val="20"/>
          <w:szCs w:val="20"/>
          <w:lang w:bidi="zh-CN"/>
        </w:rPr>
        <w:t>/202</w:t>
      </w:r>
      <w:r w:rsidR="00B730C2">
        <w:rPr>
          <w:rFonts w:hint="eastAsia"/>
          <w:sz w:val="20"/>
          <w:szCs w:val="20"/>
          <w:lang w:bidi="zh-CN"/>
        </w:rPr>
        <w:t>7</w:t>
      </w:r>
      <w:proofErr w:type="gramStart"/>
      <w:r w:rsidR="0068310C">
        <w:rPr>
          <w:rFonts w:hint="eastAsia"/>
          <w:sz w:val="20"/>
          <w:szCs w:val="20"/>
          <w:lang w:bidi="zh-CN"/>
        </w:rPr>
        <w:t>(</w:t>
      </w:r>
      <w:r w:rsidR="0068310C">
        <w:rPr>
          <w:sz w:val="20"/>
          <w:szCs w:val="20"/>
          <w:lang w:bidi="zh-CN"/>
        </w:rPr>
        <w:t>estimated</w:t>
      </w:r>
      <w:r w:rsidR="0068310C">
        <w:rPr>
          <w:rFonts w:hint="eastAsia"/>
          <w:sz w:val="20"/>
          <w:szCs w:val="20"/>
          <w:lang w:bidi="zh-CN"/>
        </w:rPr>
        <w:t>)</w:t>
      </w:r>
      <w:proofErr w:type="gramEnd"/>
      <w:r w:rsidRPr="00213283">
        <w:rPr>
          <w:rFonts w:cstheme="majorBidi"/>
          <w:sz w:val="20"/>
          <w:szCs w:val="20"/>
          <w:lang w:bidi="zh-CN"/>
        </w:rPr>
        <w:t>, Ph</w:t>
      </w:r>
      <w:r w:rsidR="0068310C">
        <w:rPr>
          <w:rFonts w:cstheme="majorBidi" w:hint="eastAsia"/>
          <w:sz w:val="20"/>
          <w:szCs w:val="20"/>
          <w:lang w:bidi="zh-CN"/>
        </w:rPr>
        <w:t>.</w:t>
      </w:r>
      <w:r w:rsidRPr="00213283">
        <w:rPr>
          <w:rFonts w:cstheme="majorBidi"/>
          <w:sz w:val="20"/>
          <w:szCs w:val="20"/>
          <w:lang w:bidi="zh-CN"/>
        </w:rPr>
        <w:t>D</w:t>
      </w:r>
      <w:r w:rsidR="0068310C">
        <w:rPr>
          <w:rFonts w:cstheme="majorBidi" w:hint="eastAsia"/>
          <w:sz w:val="20"/>
          <w:szCs w:val="20"/>
          <w:lang w:bidi="zh-CN"/>
        </w:rPr>
        <w:t>.</w:t>
      </w:r>
      <w:r w:rsidRPr="00213283">
        <w:rPr>
          <w:rFonts w:cstheme="majorBidi"/>
          <w:sz w:val="20"/>
          <w:szCs w:val="20"/>
          <w:lang w:bidi="zh-CN"/>
        </w:rPr>
        <w:t>, Department of Mathematics, The Chinese University of Hong Kong</w:t>
      </w:r>
      <w:r w:rsidR="004D5D4B">
        <w:rPr>
          <w:rFonts w:cstheme="majorBidi" w:hint="eastAsia"/>
          <w:sz w:val="20"/>
          <w:szCs w:val="20"/>
          <w:lang w:bidi="zh-CN"/>
        </w:rPr>
        <w:t>.</w:t>
      </w:r>
    </w:p>
    <w:p w14:paraId="7EFD06E8" w14:textId="77777777" w:rsidR="00ED1C3B" w:rsidRPr="00B730C2" w:rsidRDefault="00ED1C3B" w:rsidP="0055064D">
      <w:pPr>
        <w:rPr>
          <w:rFonts w:hint="eastAsia"/>
          <w:sz w:val="10"/>
          <w:szCs w:val="10"/>
          <w:lang w:bidi="zh-CN"/>
        </w:rPr>
      </w:pPr>
    </w:p>
    <w:p w14:paraId="6CC3242A" w14:textId="43E83181" w:rsidR="00033697" w:rsidRPr="000E449D" w:rsidRDefault="00033697" w:rsidP="00033697">
      <w:pPr>
        <w:pStyle w:val="4"/>
        <w:rPr>
          <w:rFonts w:hint="eastAsia"/>
          <w:b w:val="0"/>
          <w:iCs w:val="0"/>
          <w:color w:val="864A04" w:themeColor="accent1" w:themeShade="80"/>
          <w:spacing w:val="-6"/>
          <w:sz w:val="24"/>
          <w:lang w:eastAsia="zh-CN"/>
        </w:rPr>
      </w:pPr>
      <w:proofErr w:type="gramStart"/>
      <w:r w:rsidRPr="000E449D">
        <w:rPr>
          <w:b w:val="0"/>
          <w:iCs w:val="0"/>
          <w:color w:val="864A04" w:themeColor="accent1" w:themeShade="80"/>
          <w:spacing w:val="-6"/>
          <w:sz w:val="24"/>
          <w:lang w:eastAsia="zh-CN"/>
        </w:rPr>
        <w:lastRenderedPageBreak/>
        <w:t>ConfErEnCE</w:t>
      </w:r>
      <w:r w:rsidR="00001073">
        <w:rPr>
          <w:rFonts w:hint="eastAsia"/>
          <w:b w:val="0"/>
          <w:iCs w:val="0"/>
          <w:color w:val="864A04" w:themeColor="accent1" w:themeShade="80"/>
          <w:spacing w:val="-6"/>
          <w:sz w:val="24"/>
          <w:lang w:eastAsia="zh-CN"/>
        </w:rPr>
        <w:t>s</w:t>
      </w:r>
      <w:proofErr w:type="gramEnd"/>
    </w:p>
    <w:p w14:paraId="5CD0978A" w14:textId="4CEAC0F3" w:rsidR="00B062EB" w:rsidRPr="00213283" w:rsidRDefault="00187393" w:rsidP="00CB48D0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="002B1644" w:rsidRPr="00213283">
        <w:rPr>
          <w:caps w:val="0"/>
          <w:spacing w:val="-6"/>
          <w:sz w:val="20"/>
          <w:szCs w:val="20"/>
          <w:lang w:eastAsia="zh-CN" w:bidi="zh-CN"/>
        </w:rPr>
        <w:t xml:space="preserve">Invited Speaker, </w:t>
      </w:r>
      <w:r w:rsidR="00FC0979" w:rsidRPr="00213283">
        <w:rPr>
          <w:caps w:val="0"/>
          <w:spacing w:val="-6"/>
          <w:sz w:val="20"/>
          <w:szCs w:val="20"/>
          <w:lang w:eastAsia="zh-CN" w:bidi="zh-CN"/>
        </w:rPr>
        <w:t>t</w:t>
      </w:r>
      <w:r w:rsidR="002B1644" w:rsidRPr="00213283">
        <w:rPr>
          <w:caps w:val="0"/>
          <w:spacing w:val="-6"/>
          <w:sz w:val="20"/>
          <w:szCs w:val="20"/>
          <w:lang w:eastAsia="zh-CN" w:bidi="zh-CN"/>
        </w:rPr>
        <w:t>alk ‘’</w:t>
      </w:r>
      <w:r w:rsidR="00CB48D0" w:rsidRPr="00CB48D0">
        <w:rPr>
          <w:rFonts w:hint="eastAsia"/>
          <w:caps w:val="0"/>
          <w:spacing w:val="-6"/>
          <w:sz w:val="20"/>
          <w:szCs w:val="20"/>
          <w:lang w:eastAsia="zh-CN" w:bidi="zh-CN"/>
        </w:rPr>
        <w:t>Solving Elliptic Problems with Singular Solutions Using</w:t>
      </w:r>
      <w:r w:rsidR="00CB48D0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</w:t>
      </w:r>
      <w:r w:rsidR="00CB48D0" w:rsidRPr="00CB48D0">
        <w:rPr>
          <w:rFonts w:hint="eastAsia"/>
          <w:caps w:val="0"/>
          <w:spacing w:val="-6"/>
          <w:sz w:val="20"/>
          <w:szCs w:val="20"/>
          <w:lang w:eastAsia="zh-CN" w:bidi="zh-CN"/>
        </w:rPr>
        <w:t>Splitting Technique</w:t>
      </w:r>
      <w:r w:rsidR="002B1644" w:rsidRPr="00213283">
        <w:rPr>
          <w:caps w:val="0"/>
          <w:spacing w:val="-6"/>
          <w:sz w:val="20"/>
          <w:szCs w:val="20"/>
          <w:lang w:eastAsia="zh-CN" w:bidi="zh-CN"/>
        </w:rPr>
        <w:t>’’, at The Second</w:t>
      </w:r>
      <w:r w:rsidR="00033697" w:rsidRPr="00213283">
        <w:rPr>
          <w:caps w:val="0"/>
          <w:spacing w:val="-6"/>
          <w:sz w:val="20"/>
          <w:szCs w:val="20"/>
          <w:lang w:eastAsia="zh-CN" w:bidi="zh-CN"/>
        </w:rPr>
        <w:t xml:space="preserve"> Hong Kong S</w:t>
      </w:r>
      <w:r w:rsidR="002B1644" w:rsidRPr="00213283">
        <w:rPr>
          <w:caps w:val="0"/>
          <w:spacing w:val="-6"/>
          <w:sz w:val="20"/>
          <w:szCs w:val="20"/>
          <w:lang w:eastAsia="zh-CN" w:bidi="zh-CN"/>
        </w:rPr>
        <w:t>IAM</w:t>
      </w:r>
      <w:r w:rsidR="00033697" w:rsidRPr="00213283">
        <w:rPr>
          <w:caps w:val="0"/>
          <w:spacing w:val="-6"/>
          <w:sz w:val="20"/>
          <w:szCs w:val="20"/>
          <w:lang w:eastAsia="zh-CN" w:bidi="zh-CN"/>
        </w:rPr>
        <w:t xml:space="preserve"> Biennial conference</w:t>
      </w:r>
      <w:r w:rsidR="002B1644" w:rsidRPr="00213283">
        <w:rPr>
          <w:caps w:val="0"/>
          <w:spacing w:val="-6"/>
          <w:sz w:val="20"/>
          <w:szCs w:val="20"/>
          <w:lang w:eastAsia="zh-CN" w:bidi="zh-CN"/>
        </w:rPr>
        <w:t xml:space="preserve">, Hong Kong,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28</w:t>
      </w:r>
      <w:r w:rsidR="00001073" w:rsidRPr="00001073"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th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Aug </w:t>
      </w:r>
      <w:r w:rsidR="00001073">
        <w:rPr>
          <w:caps w:val="0"/>
          <w:spacing w:val="-6"/>
          <w:sz w:val="20"/>
          <w:szCs w:val="20"/>
          <w:lang w:eastAsia="zh-CN" w:bidi="zh-CN"/>
        </w:rPr>
        <w:t>–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1</w:t>
      </w:r>
      <w:r w:rsidR="00001073" w:rsidRPr="00001073"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st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Sep, </w:t>
      </w:r>
      <w:r w:rsidR="002B1644" w:rsidRPr="00213283">
        <w:rPr>
          <w:caps w:val="0"/>
          <w:spacing w:val="-6"/>
          <w:sz w:val="20"/>
          <w:szCs w:val="20"/>
          <w:lang w:eastAsia="zh-CN" w:bidi="zh-CN"/>
        </w:rPr>
        <w:t>2023.</w:t>
      </w:r>
    </w:p>
    <w:p w14:paraId="5246BDFC" w14:textId="32DA5166" w:rsidR="00C2219E" w:rsidRPr="00213283" w:rsidRDefault="00187393" w:rsidP="00001073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>Invited Speaker, talk ‘’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Identifying Point Sources in Elliptic Problems using Deep Neural Networks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>’’, at</w:t>
      </w:r>
      <w:r w:rsidR="00001073" w:rsidRPr="00001073">
        <w:rPr>
          <w:caps w:val="0"/>
          <w:spacing w:val="-6"/>
          <w:sz w:val="20"/>
          <w:szCs w:val="20"/>
          <w:lang w:eastAsia="zh-CN" w:bidi="zh-CN"/>
        </w:rPr>
        <w:t xml:space="preserve"> SIAM Conference on Computational Science and Engineering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 w:rsidR="00001073" w:rsidRPr="00001073">
        <w:rPr>
          <w:caps w:val="0"/>
          <w:spacing w:val="-6"/>
          <w:sz w:val="20"/>
          <w:szCs w:val="20"/>
          <w:lang w:eastAsia="zh-CN" w:bidi="zh-CN"/>
        </w:rPr>
        <w:t>Fort Worth, Texas, U.S.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3</w:t>
      </w:r>
      <w:r w:rsidR="00001073" w:rsidRPr="00001073"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rd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-7</w:t>
      </w:r>
      <w:r w:rsidR="00001073" w:rsidRPr="00001073"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th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Mar, 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>202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5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>.</w:t>
      </w:r>
    </w:p>
    <w:p w14:paraId="7EF352D2" w14:textId="202C74AE" w:rsidR="00C2219E" w:rsidRDefault="00187393" w:rsidP="00C2219E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>Invited Speaker, talk ‘’</w:t>
      </w:r>
      <w:r w:rsidR="00001073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Point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S</w:t>
      </w:r>
      <w:r w:rsidR="00001073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ource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I</w:t>
      </w:r>
      <w:r w:rsidR="00001073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dentification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u</w:t>
      </w:r>
      <w:r w:rsidR="00001073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sing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S</w:t>
      </w:r>
      <w:r w:rsidR="00001073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ingularity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E</w:t>
      </w:r>
      <w:r w:rsidR="00001073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>nriched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N</w:t>
      </w:r>
      <w:r w:rsidR="00001073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eural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N</w:t>
      </w:r>
      <w:r w:rsidR="00001073" w:rsidRPr="00C2219E">
        <w:rPr>
          <w:rFonts w:hint="eastAsia"/>
          <w:caps w:val="0"/>
          <w:spacing w:val="-6"/>
          <w:sz w:val="20"/>
          <w:szCs w:val="20"/>
          <w:lang w:eastAsia="zh-CN" w:bidi="zh-CN"/>
        </w:rPr>
        <w:t>etworks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’’, at The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14</w:t>
      </w:r>
      <w:r w:rsidR="00001073" w:rsidRPr="00001073"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th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Annual Conference on Inverse Problems</w:t>
      </w:r>
      <w:r w:rsidR="00CB48D0" w:rsidRPr="00CB48D0">
        <w:rPr>
          <w:rFonts w:hint="eastAsia"/>
          <w:caps w:val="0"/>
          <w:spacing w:val="-6"/>
          <w:sz w:val="20"/>
          <w:szCs w:val="20"/>
          <w:lang w:eastAsia="zh-CN" w:bidi="zh-CN"/>
        </w:rPr>
        <w:t>, Imaging, and Applications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Tianjin, China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>,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18</w:t>
      </w:r>
      <w:r w:rsidR="00001073" w:rsidRPr="00001073"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th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-21</w:t>
      </w:r>
      <w:r w:rsidR="00001073" w:rsidRPr="00001073"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st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Apr,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 xml:space="preserve"> 202</w:t>
      </w:r>
      <w:r w:rsidR="00001073">
        <w:rPr>
          <w:rFonts w:hint="eastAsia"/>
          <w:caps w:val="0"/>
          <w:spacing w:val="-6"/>
          <w:sz w:val="20"/>
          <w:szCs w:val="20"/>
          <w:lang w:eastAsia="zh-CN" w:bidi="zh-CN"/>
        </w:rPr>
        <w:t>5</w:t>
      </w:r>
      <w:r w:rsidR="00C2219E" w:rsidRPr="00213283">
        <w:rPr>
          <w:caps w:val="0"/>
          <w:spacing w:val="-6"/>
          <w:sz w:val="20"/>
          <w:szCs w:val="20"/>
          <w:lang w:eastAsia="zh-CN" w:bidi="zh-CN"/>
        </w:rPr>
        <w:t>.</w:t>
      </w:r>
    </w:p>
    <w:p w14:paraId="582C9A37" w14:textId="17434B08" w:rsidR="00B730C2" w:rsidRPr="00B730C2" w:rsidRDefault="00B730C2" w:rsidP="00B730C2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Pr="00213283">
        <w:rPr>
          <w:caps w:val="0"/>
          <w:spacing w:val="-6"/>
          <w:sz w:val="20"/>
          <w:szCs w:val="20"/>
          <w:lang w:eastAsia="zh-CN" w:bidi="zh-CN"/>
        </w:rPr>
        <w:t>Invited Speaker, talk ‘’</w:t>
      </w:r>
      <w:r w:rsidRPr="00B730C2">
        <w:rPr>
          <w:caps w:val="0"/>
          <w:spacing w:val="-6"/>
          <w:sz w:val="20"/>
          <w:szCs w:val="20"/>
          <w:lang w:eastAsia="zh-CN" w:bidi="zh-CN"/>
        </w:rPr>
        <w:t>Dual variational neural network for the p-Laplace problem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’’, at The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15</w:t>
      </w:r>
      <w:r w:rsidRPr="00001073"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th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AIMS Conference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,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Athens, Greece</w:t>
      </w:r>
      <w:r w:rsidRPr="00213283">
        <w:rPr>
          <w:caps w:val="0"/>
          <w:spacing w:val="-6"/>
          <w:sz w:val="20"/>
          <w:szCs w:val="20"/>
          <w:lang w:eastAsia="zh-CN" w:bidi="zh-CN"/>
        </w:rPr>
        <w:t>,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6</w:t>
      </w:r>
      <w:r w:rsidRPr="00001073"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th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-10</w:t>
      </w:r>
      <w:r>
        <w:rPr>
          <w:rFonts w:hint="eastAsia"/>
          <w:caps w:val="0"/>
          <w:spacing w:val="-6"/>
          <w:sz w:val="20"/>
          <w:szCs w:val="20"/>
          <w:vertAlign w:val="superscript"/>
          <w:lang w:eastAsia="zh-CN" w:bidi="zh-CN"/>
        </w:rPr>
        <w:t>th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Jul,</w:t>
      </w:r>
      <w:r w:rsidRPr="00213283">
        <w:rPr>
          <w:caps w:val="0"/>
          <w:spacing w:val="-6"/>
          <w:sz w:val="20"/>
          <w:szCs w:val="20"/>
          <w:lang w:eastAsia="zh-CN" w:bidi="zh-CN"/>
        </w:rPr>
        <w:t xml:space="preserve"> 202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6</w:t>
      </w:r>
      <w:r w:rsidRPr="00213283">
        <w:rPr>
          <w:caps w:val="0"/>
          <w:spacing w:val="-6"/>
          <w:sz w:val="20"/>
          <w:szCs w:val="20"/>
          <w:lang w:eastAsia="zh-CN" w:bidi="zh-CN"/>
        </w:rPr>
        <w:t>.</w:t>
      </w:r>
    </w:p>
    <w:p w14:paraId="324E1EC8" w14:textId="77777777" w:rsidR="00265949" w:rsidRPr="00F50189" w:rsidRDefault="00265949" w:rsidP="00265949">
      <w:pPr>
        <w:rPr>
          <w:rFonts w:hint="eastAsia"/>
          <w:sz w:val="10"/>
          <w:szCs w:val="10"/>
          <w:lang w:bidi="zh-CN"/>
        </w:rPr>
      </w:pPr>
    </w:p>
    <w:p w14:paraId="04590710" w14:textId="7FCF6B70" w:rsidR="00265949" w:rsidRDefault="00265949" w:rsidP="00265949">
      <w:pPr>
        <w:pStyle w:val="4"/>
        <w:rPr>
          <w:rFonts w:hint="eastAsia"/>
          <w:b w:val="0"/>
          <w:iCs w:val="0"/>
          <w:color w:val="864A04" w:themeColor="accent1" w:themeShade="80"/>
          <w:spacing w:val="-6"/>
          <w:sz w:val="24"/>
          <w:lang w:eastAsia="zh-CN"/>
        </w:rPr>
      </w:pPr>
      <w:r>
        <w:rPr>
          <w:rFonts w:hint="eastAsia"/>
          <w:b w:val="0"/>
          <w:iCs w:val="0"/>
          <w:color w:val="864A04" w:themeColor="accent1" w:themeShade="80"/>
          <w:spacing w:val="-6"/>
          <w:sz w:val="24"/>
          <w:lang w:eastAsia="zh-CN"/>
        </w:rPr>
        <w:t>GRants</w:t>
      </w:r>
    </w:p>
    <w:p w14:paraId="133A66FB" w14:textId="357A477A" w:rsidR="00F50189" w:rsidRDefault="00265949" w:rsidP="00F50189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="00F50189" w:rsidRPr="00F50189">
        <w:rPr>
          <w:rFonts w:hint="eastAsia"/>
          <w:sz w:val="20"/>
          <w:szCs w:val="20"/>
          <w:lang w:bidi="zh-CN"/>
        </w:rPr>
        <w:t>20</w:t>
      </w:r>
      <w:r w:rsidR="00F50189">
        <w:rPr>
          <w:rFonts w:hint="eastAsia"/>
          <w:sz w:val="20"/>
          <w:szCs w:val="20"/>
          <w:lang w:eastAsia="zh-CN" w:bidi="zh-CN"/>
        </w:rPr>
        <w:t xml:space="preserve">26, </w:t>
      </w:r>
      <w:r w:rsidR="00F50189" w:rsidRPr="00F50189">
        <w:rPr>
          <w:rFonts w:hint="eastAsia"/>
          <w:caps w:val="0"/>
          <w:spacing w:val="-6"/>
          <w:sz w:val="20"/>
          <w:szCs w:val="20"/>
          <w:lang w:eastAsia="zh-CN" w:bidi="zh-CN"/>
        </w:rPr>
        <w:t>National Natural Science Foundation of China</w:t>
      </w:r>
      <w:r w:rsidR="00F5018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, </w:t>
      </w:r>
      <w:r w:rsidR="00F50189" w:rsidRPr="00F50189">
        <w:rPr>
          <w:rFonts w:hint="eastAsia"/>
          <w:caps w:val="0"/>
          <w:spacing w:val="-6"/>
          <w:sz w:val="20"/>
          <w:szCs w:val="20"/>
          <w:lang w:eastAsia="zh-CN" w:bidi="zh-CN"/>
        </w:rPr>
        <w:t>Project 125B2022</w:t>
      </w:r>
      <w:r w:rsidR="00F50189">
        <w:rPr>
          <w:rFonts w:hint="eastAsia"/>
          <w:caps w:val="0"/>
          <w:spacing w:val="-6"/>
          <w:sz w:val="20"/>
          <w:szCs w:val="20"/>
          <w:lang w:eastAsia="zh-CN" w:bidi="zh-CN"/>
        </w:rPr>
        <w:t>,</w:t>
      </w:r>
      <w:r w:rsidR="008F521F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￥300,000,</w:t>
      </w:r>
      <w:r w:rsidR="00F50189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PI</w:t>
      </w:r>
      <w:r w:rsidR="004D5D4B">
        <w:rPr>
          <w:rFonts w:hint="eastAsia"/>
          <w:caps w:val="0"/>
          <w:spacing w:val="-6"/>
          <w:sz w:val="20"/>
          <w:szCs w:val="20"/>
          <w:lang w:eastAsia="zh-CN" w:bidi="zh-CN"/>
        </w:rPr>
        <w:t>.</w:t>
      </w:r>
    </w:p>
    <w:p w14:paraId="1A81E86E" w14:textId="77777777" w:rsidR="00B730C2" w:rsidRPr="00B730C2" w:rsidRDefault="00B730C2" w:rsidP="00B730C2">
      <w:pPr>
        <w:rPr>
          <w:rFonts w:hint="eastAsia"/>
          <w:sz w:val="10"/>
          <w:szCs w:val="10"/>
          <w:lang w:bidi="zh-CN"/>
        </w:rPr>
      </w:pPr>
    </w:p>
    <w:p w14:paraId="128BA7B1" w14:textId="77777777" w:rsidR="00B730C2" w:rsidRDefault="00B730C2" w:rsidP="00B730C2">
      <w:pPr>
        <w:pStyle w:val="5"/>
        <w:rPr>
          <w:rFonts w:hint="eastAsia"/>
          <w:color w:val="864A04" w:themeColor="accent1" w:themeShade="80"/>
          <w:spacing w:val="-6"/>
          <w:sz w:val="24"/>
          <w:lang w:eastAsia="zh-CN"/>
        </w:rPr>
      </w:pPr>
      <w:r w:rsidRPr="00B730C2">
        <w:rPr>
          <w:color w:val="864A04" w:themeColor="accent1" w:themeShade="80"/>
          <w:spacing w:val="-6"/>
          <w:sz w:val="24"/>
          <w:lang w:eastAsia="zh-CN"/>
        </w:rPr>
        <w:t>Research Visits</w:t>
      </w:r>
    </w:p>
    <w:p w14:paraId="1F6E9C2B" w14:textId="5DCEB2E0" w:rsidR="00885606" w:rsidRPr="00885606" w:rsidRDefault="00B730C2" w:rsidP="00885606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 w:rsidR="004D5D4B">
        <w:rPr>
          <w:rFonts w:hint="eastAsia"/>
          <w:sz w:val="20"/>
          <w:szCs w:val="20"/>
          <w:lang w:eastAsia="zh-CN" w:bidi="zh-CN"/>
        </w:rPr>
        <w:t>10</w:t>
      </w:r>
      <w:r w:rsidRPr="00213283">
        <w:rPr>
          <w:sz w:val="20"/>
          <w:szCs w:val="20"/>
          <w:lang w:bidi="zh-CN"/>
        </w:rPr>
        <w:t>/202</w:t>
      </w:r>
      <w:r w:rsidR="004D5D4B">
        <w:rPr>
          <w:rFonts w:hint="eastAsia"/>
          <w:sz w:val="20"/>
          <w:szCs w:val="20"/>
          <w:lang w:eastAsia="zh-CN" w:bidi="zh-CN"/>
        </w:rPr>
        <w:t>6</w:t>
      </w:r>
      <w:r w:rsidRPr="00213283">
        <w:rPr>
          <w:sz w:val="20"/>
          <w:szCs w:val="20"/>
          <w:lang w:bidi="zh-CN"/>
        </w:rPr>
        <w:t>-</w:t>
      </w:r>
      <w:r w:rsidR="004D5D4B">
        <w:rPr>
          <w:rFonts w:hint="eastAsia"/>
          <w:sz w:val="20"/>
          <w:szCs w:val="20"/>
          <w:lang w:eastAsia="zh-CN" w:bidi="zh-CN"/>
        </w:rPr>
        <w:t>12</w:t>
      </w:r>
      <w:r w:rsidRPr="00213283">
        <w:rPr>
          <w:sz w:val="20"/>
          <w:szCs w:val="20"/>
          <w:lang w:bidi="zh-CN"/>
        </w:rPr>
        <w:t>/202</w:t>
      </w:r>
      <w:r w:rsidR="004D5D4B">
        <w:rPr>
          <w:rFonts w:hint="eastAsia"/>
          <w:sz w:val="20"/>
          <w:szCs w:val="20"/>
          <w:lang w:eastAsia="zh-CN" w:bidi="zh-CN"/>
        </w:rPr>
        <w:t xml:space="preserve">6, </w:t>
      </w:r>
      <w:r w:rsidR="004D5D4B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Center for Computational </w:t>
      </w:r>
      <w:r w:rsidR="004D5D4B">
        <w:rPr>
          <w:caps w:val="0"/>
          <w:spacing w:val="-6"/>
          <w:sz w:val="20"/>
          <w:szCs w:val="20"/>
          <w:lang w:eastAsia="zh-CN" w:bidi="zh-CN"/>
        </w:rPr>
        <w:t>Mathematics</w:t>
      </w:r>
      <w:r w:rsidR="004D5D4B">
        <w:rPr>
          <w:rFonts w:hint="eastAsia"/>
          <w:sz w:val="20"/>
          <w:szCs w:val="20"/>
          <w:lang w:eastAsia="zh-CN" w:bidi="zh-CN"/>
        </w:rPr>
        <w:t>, F</w:t>
      </w:r>
      <w:r w:rsidR="004D5D4B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latiron Institute, New York, Host: Prof. </w:t>
      </w:r>
      <w:proofErr w:type="spellStart"/>
      <w:r w:rsidR="004D5D4B">
        <w:rPr>
          <w:rFonts w:hint="eastAsia"/>
          <w:caps w:val="0"/>
          <w:spacing w:val="-6"/>
          <w:sz w:val="20"/>
          <w:szCs w:val="20"/>
          <w:lang w:eastAsia="zh-CN" w:bidi="zh-CN"/>
        </w:rPr>
        <w:t>Jiequn</w:t>
      </w:r>
      <w:proofErr w:type="spellEnd"/>
      <w:r w:rsidR="004D5D4B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 Han.</w:t>
      </w:r>
    </w:p>
    <w:p w14:paraId="1E2A347B" w14:textId="77777777" w:rsidR="0055064D" w:rsidRPr="0055064D" w:rsidRDefault="0055064D" w:rsidP="00F55EC7">
      <w:pPr>
        <w:tabs>
          <w:tab w:val="left" w:pos="1876"/>
          <w:tab w:val="left" w:pos="4026"/>
          <w:tab w:val="right" w:pos="7546"/>
        </w:tabs>
        <w:ind w:rightChars="73" w:right="171"/>
        <w:rPr>
          <w:rFonts w:cstheme="majorBidi" w:hint="eastAsia"/>
          <w:sz w:val="10"/>
          <w:szCs w:val="10"/>
          <w:lang w:bidi="zh-CN"/>
        </w:rPr>
      </w:pPr>
    </w:p>
    <w:p w14:paraId="41846003" w14:textId="5832E566" w:rsidR="00D70063" w:rsidRPr="000E449D" w:rsidRDefault="00254101" w:rsidP="00D70063">
      <w:pPr>
        <w:pStyle w:val="3"/>
        <w:rPr>
          <w:rFonts w:hint="eastAsia"/>
          <w:spacing w:val="-6"/>
          <w:sz w:val="24"/>
          <w:lang w:eastAsia="zh-CN"/>
        </w:rPr>
      </w:pPr>
      <w:bookmarkStart w:id="6" w:name="_Hlk148017537"/>
      <w:bookmarkStart w:id="7" w:name="OLE_LINK1"/>
      <w:r w:rsidRPr="000E449D">
        <w:rPr>
          <w:spacing w:val="-6"/>
          <w:sz w:val="24"/>
          <w:lang w:eastAsia="zh-CN"/>
        </w:rPr>
        <w:t>Awards</w:t>
      </w:r>
      <w:bookmarkEnd w:id="6"/>
    </w:p>
    <w:p w14:paraId="101C7B6F" w14:textId="2B077EC9" w:rsidR="009C5DA6" w:rsidRPr="000E449D" w:rsidRDefault="00254101" w:rsidP="009C5DA6">
      <w:pPr>
        <w:pStyle w:val="4"/>
        <w:rPr>
          <w:rFonts w:hint="eastAsia"/>
          <w:color w:val="57334E"/>
          <w:spacing w:val="-6"/>
          <w:sz w:val="21"/>
          <w:szCs w:val="21"/>
          <w:lang w:eastAsia="zh-CN" w:bidi="zh-CN"/>
        </w:rPr>
      </w:pPr>
      <w:r w:rsidRPr="000E449D">
        <w:rPr>
          <w:rFonts w:hint="eastAsia"/>
          <w:color w:val="57334E"/>
          <w:spacing w:val="-6"/>
          <w:sz w:val="21"/>
          <w:szCs w:val="21"/>
          <w:lang w:eastAsia="zh-CN" w:bidi="zh-CN"/>
        </w:rPr>
        <w:t>s</w:t>
      </w:r>
      <w:r w:rsidRPr="000E449D">
        <w:rPr>
          <w:color w:val="57334E"/>
          <w:spacing w:val="-6"/>
          <w:sz w:val="21"/>
          <w:szCs w:val="21"/>
          <w:lang w:eastAsia="zh-CN" w:bidi="zh-CN"/>
        </w:rPr>
        <w:t>c</w:t>
      </w:r>
      <w:r w:rsidR="004F45E5" w:rsidRPr="000E449D">
        <w:rPr>
          <w:color w:val="57334E"/>
          <w:spacing w:val="-6"/>
          <w:sz w:val="21"/>
          <w:szCs w:val="21"/>
          <w:lang w:eastAsia="zh-CN" w:bidi="zh-CN"/>
        </w:rPr>
        <w:t>h</w:t>
      </w:r>
      <w:r w:rsidRPr="000E449D">
        <w:rPr>
          <w:color w:val="57334E"/>
          <w:spacing w:val="-6"/>
          <w:sz w:val="21"/>
          <w:szCs w:val="21"/>
          <w:lang w:eastAsia="zh-CN" w:bidi="zh-CN"/>
        </w:rPr>
        <w:t>ol</w:t>
      </w:r>
      <w:r w:rsidR="009C5DA6" w:rsidRPr="000E449D">
        <w:rPr>
          <w:color w:val="57334E"/>
          <w:spacing w:val="-6"/>
          <w:sz w:val="21"/>
          <w:szCs w:val="21"/>
          <w:lang w:eastAsia="zh-CN" w:bidi="zh-CN"/>
        </w:rPr>
        <w:t>a</w:t>
      </w:r>
      <w:r w:rsidRPr="000E449D">
        <w:rPr>
          <w:color w:val="57334E"/>
          <w:spacing w:val="-6"/>
          <w:sz w:val="21"/>
          <w:szCs w:val="21"/>
          <w:lang w:eastAsia="zh-CN" w:bidi="zh-CN"/>
        </w:rPr>
        <w:t>rships</w:t>
      </w:r>
    </w:p>
    <w:p w14:paraId="1605AEFE" w14:textId="32DC497C" w:rsidR="00556717" w:rsidRPr="002101F7" w:rsidRDefault="00761642" w:rsidP="005F2B6C">
      <w:pPr>
        <w:tabs>
          <w:tab w:val="left" w:pos="1876"/>
          <w:tab w:val="left" w:pos="4026"/>
          <w:tab w:val="right" w:pos="7546"/>
        </w:tabs>
        <w:ind w:rightChars="73" w:right="171"/>
        <w:rPr>
          <w:rFonts w:ascii="微软雅黑" w:eastAsia="微软雅黑" w:hAnsi="微软雅黑" w:hint="eastAsia"/>
          <w:color w:val="000000" w:themeColor="text1"/>
          <w:sz w:val="18"/>
          <w:szCs w:val="18"/>
        </w:rPr>
      </w:pP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(</w:t>
      </w:r>
      <w:proofErr w:type="spellStart"/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i</w:t>
      </w:r>
      <w:proofErr w:type="spellEnd"/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)</w:t>
      </w:r>
      <w:r w:rsidR="00C553B1" w:rsidRPr="00221C3D">
        <w:rPr>
          <w:rFonts w:ascii="微软雅黑" w:eastAsia="微软雅黑" w:hAnsi="微软雅黑"/>
          <w:b/>
          <w:color w:val="000000" w:themeColor="text1"/>
          <w:sz w:val="18"/>
          <w:szCs w:val="18"/>
        </w:rPr>
        <w:t xml:space="preserve"> </w:t>
      </w:r>
      <w:r w:rsidRPr="00D9588E">
        <w:rPr>
          <w:rFonts w:ascii="微软雅黑" w:eastAsia="微软雅黑" w:hAnsi="微软雅黑" w:hint="eastAsia"/>
          <w:b/>
          <w:color w:val="000000" w:themeColor="text1"/>
          <w:sz w:val="18"/>
          <w:szCs w:val="18"/>
        </w:rPr>
        <w:t>2</w:t>
      </w:r>
      <w:r w:rsidRPr="00D9588E">
        <w:rPr>
          <w:rFonts w:ascii="微软雅黑" w:eastAsia="微软雅黑" w:hAnsi="微软雅黑"/>
          <w:b/>
          <w:color w:val="000000" w:themeColor="text1"/>
          <w:sz w:val="18"/>
          <w:szCs w:val="18"/>
        </w:rPr>
        <w:t>020,2021,2022</w:t>
      </w:r>
      <w:r w:rsidR="00A8318A">
        <w:rPr>
          <w:rFonts w:ascii="微软雅黑" w:eastAsia="微软雅黑" w:hAnsi="微软雅黑" w:hint="eastAsia"/>
          <w:b/>
          <w:color w:val="000000" w:themeColor="text1"/>
          <w:sz w:val="18"/>
          <w:szCs w:val="18"/>
        </w:rPr>
        <w:t xml:space="preserve"> </w:t>
      </w:r>
      <w:r w:rsidR="007E2EEA">
        <w:rPr>
          <w:rFonts w:ascii="微软雅黑" w:eastAsia="微软雅黑" w:hAnsi="微软雅黑" w:hint="eastAsia"/>
          <w:b/>
          <w:color w:val="E77A31"/>
          <w:sz w:val="18"/>
          <w:szCs w:val="18"/>
        </w:rPr>
        <w:t xml:space="preserve">  </w:t>
      </w:r>
      <w:r w:rsidRPr="002101F7">
        <w:rPr>
          <w:b/>
          <w:bCs/>
          <w:sz w:val="18"/>
          <w:szCs w:val="18"/>
          <w:lang w:bidi="zh-CN"/>
        </w:rPr>
        <w:t>National scholarship</w:t>
      </w:r>
      <w:r w:rsidR="007E2EEA">
        <w:rPr>
          <w:rFonts w:hint="eastAsia"/>
          <w:b/>
          <w:bCs/>
          <w:sz w:val="18"/>
          <w:szCs w:val="18"/>
          <w:lang w:bidi="zh-CN"/>
        </w:rPr>
        <w:t xml:space="preserve">                                                                                </w:t>
      </w:r>
      <w:r w:rsidR="00A8318A">
        <w:rPr>
          <w:rFonts w:hint="eastAsia"/>
          <w:b/>
          <w:bCs/>
          <w:sz w:val="18"/>
          <w:szCs w:val="18"/>
          <w:lang w:bidi="zh-CN"/>
        </w:rPr>
        <w:t xml:space="preserve">  </w:t>
      </w:r>
      <w:r w:rsidR="007E2EEA">
        <w:rPr>
          <w:rFonts w:hint="eastAsia"/>
          <w:b/>
          <w:bCs/>
          <w:sz w:val="18"/>
          <w:szCs w:val="18"/>
          <w:lang w:bidi="zh-CN"/>
        </w:rPr>
        <w:t xml:space="preserve">     </w:t>
      </w:r>
      <w:r w:rsidR="008F521F">
        <w:rPr>
          <w:rFonts w:hint="eastAsia"/>
          <w:b/>
          <w:bCs/>
          <w:sz w:val="18"/>
          <w:szCs w:val="18"/>
          <w:lang w:bidi="zh-CN"/>
        </w:rPr>
        <w:t xml:space="preserve">  </w:t>
      </w:r>
      <w:r w:rsidR="007E2EEA">
        <w:rPr>
          <w:rFonts w:hint="eastAsia"/>
          <w:b/>
          <w:bCs/>
          <w:sz w:val="18"/>
          <w:szCs w:val="18"/>
          <w:lang w:bidi="zh-CN"/>
        </w:rPr>
        <w:t xml:space="preserve">            </w:t>
      </w:r>
      <w:r w:rsidRPr="002101F7">
        <w:rPr>
          <w:sz w:val="18"/>
          <w:szCs w:val="18"/>
          <w:lang w:bidi="zh-CN"/>
        </w:rPr>
        <w:t>Ministry of Education, China</w:t>
      </w:r>
    </w:p>
    <w:p w14:paraId="0C09CC6D" w14:textId="66EE8B62" w:rsidR="007E6DF7" w:rsidRPr="002101F7" w:rsidRDefault="007E6DF7" w:rsidP="007E2EEA">
      <w:pPr>
        <w:tabs>
          <w:tab w:val="left" w:pos="1876"/>
          <w:tab w:val="left" w:pos="7098"/>
          <w:tab w:val="right" w:pos="7546"/>
        </w:tabs>
        <w:ind w:rightChars="73" w:right="171"/>
        <w:rPr>
          <w:rFonts w:hint="eastAsia"/>
          <w:sz w:val="18"/>
          <w:szCs w:val="18"/>
          <w:lang w:bidi="zh-CN"/>
        </w:rPr>
      </w:pP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(i</w:t>
      </w:r>
      <w:r w:rsidR="002B1644">
        <w:rPr>
          <w:rFonts w:ascii="微软雅黑" w:eastAsia="微软雅黑" w:hAnsi="微软雅黑"/>
          <w:bCs/>
          <w:color w:val="000000" w:themeColor="text1"/>
          <w:sz w:val="18"/>
          <w:szCs w:val="18"/>
        </w:rPr>
        <w:t>i</w:t>
      </w: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)</w:t>
      </w:r>
      <w:r w:rsidRPr="002101F7">
        <w:rPr>
          <w:color w:val="864A04" w:themeColor="accent1" w:themeShade="80"/>
          <w:sz w:val="18"/>
          <w:szCs w:val="18"/>
          <w:lang w:bidi="zh-CN"/>
        </w:rPr>
        <w:t xml:space="preserve"> </w:t>
      </w:r>
      <w:r w:rsidR="00761642" w:rsidRPr="00D9588E">
        <w:rPr>
          <w:rFonts w:ascii="微软雅黑" w:eastAsia="微软雅黑" w:hAnsi="微软雅黑"/>
          <w:b/>
          <w:color w:val="000000" w:themeColor="text1"/>
          <w:sz w:val="18"/>
          <w:szCs w:val="18"/>
        </w:rPr>
        <w:t>2022</w:t>
      </w:r>
      <w:r w:rsidR="007E2EEA">
        <w:rPr>
          <w:rFonts w:ascii="微软雅黑" w:eastAsia="微软雅黑" w:hAnsi="微软雅黑" w:hint="eastAsia"/>
          <w:b/>
          <w:color w:val="000000" w:themeColor="text1"/>
          <w:sz w:val="18"/>
          <w:szCs w:val="18"/>
        </w:rPr>
        <w:t xml:space="preserve">                      </w:t>
      </w:r>
      <w:r w:rsidR="00856C7D" w:rsidRPr="002101F7">
        <w:rPr>
          <w:b/>
          <w:bCs/>
          <w:sz w:val="18"/>
          <w:szCs w:val="18"/>
          <w:lang w:bidi="zh-CN"/>
        </w:rPr>
        <w:t>Samsung</w:t>
      </w:r>
      <w:r w:rsidRPr="002101F7">
        <w:rPr>
          <w:b/>
          <w:bCs/>
          <w:sz w:val="18"/>
          <w:szCs w:val="18"/>
          <w:lang w:bidi="zh-CN"/>
        </w:rPr>
        <w:t xml:space="preserve"> Scholarship</w:t>
      </w:r>
      <w:r w:rsidR="007E2EE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                                                    </w:t>
      </w:r>
      <w:r w:rsidR="00A8318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</w:t>
      </w:r>
      <w:r w:rsidR="007E2EE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     </w:t>
      </w:r>
      <w:r w:rsidR="008F521F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r w:rsidR="007E2EE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</w:t>
      </w:r>
      <w:r w:rsidR="008F521F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r w:rsidR="007E2EE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        </w:t>
      </w:r>
      <w:r w:rsidR="00856C7D" w:rsidRPr="002101F7">
        <w:rPr>
          <w:sz w:val="18"/>
          <w:szCs w:val="18"/>
          <w:lang w:bidi="zh-CN"/>
        </w:rPr>
        <w:t>Samsung (China) Investment Co</w:t>
      </w:r>
      <w:r w:rsidR="008C7245" w:rsidRPr="002101F7">
        <w:rPr>
          <w:sz w:val="18"/>
          <w:szCs w:val="18"/>
          <w:lang w:bidi="zh-CN"/>
        </w:rPr>
        <w:t>rporation</w:t>
      </w:r>
    </w:p>
    <w:p w14:paraId="6161C0BB" w14:textId="497C020E" w:rsidR="00FB3577" w:rsidRDefault="004F45E5" w:rsidP="007E6DF7">
      <w:pPr>
        <w:tabs>
          <w:tab w:val="left" w:pos="1876"/>
          <w:tab w:val="left" w:pos="4026"/>
          <w:tab w:val="right" w:pos="7546"/>
        </w:tabs>
        <w:ind w:rightChars="73" w:right="171"/>
        <w:rPr>
          <w:rFonts w:hint="eastAsia"/>
          <w:sz w:val="18"/>
          <w:szCs w:val="18"/>
          <w:lang w:bidi="zh-CN"/>
        </w:rPr>
      </w:pP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(</w:t>
      </w:r>
      <w:r w:rsidR="002B1644">
        <w:rPr>
          <w:rFonts w:ascii="微软雅黑" w:eastAsia="微软雅黑" w:hAnsi="微软雅黑"/>
          <w:bCs/>
          <w:color w:val="000000" w:themeColor="text1"/>
          <w:sz w:val="18"/>
          <w:szCs w:val="18"/>
        </w:rPr>
        <w:t>i</w:t>
      </w:r>
      <w:r w:rsidR="00E952DF">
        <w:rPr>
          <w:rFonts w:ascii="微软雅黑" w:eastAsia="微软雅黑" w:hAnsi="微软雅黑" w:hint="eastAsia"/>
          <w:bCs/>
          <w:color w:val="000000" w:themeColor="text1"/>
          <w:sz w:val="18"/>
          <w:szCs w:val="18"/>
        </w:rPr>
        <w:t>ii</w:t>
      </w: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)</w:t>
      </w:r>
      <w:r w:rsidR="007E6DF7" w:rsidRPr="00D9588E">
        <w:rPr>
          <w:rFonts w:ascii="微软雅黑" w:eastAsia="微软雅黑" w:hAnsi="微软雅黑"/>
          <w:b/>
          <w:color w:val="000000" w:themeColor="text1"/>
          <w:sz w:val="18"/>
          <w:szCs w:val="18"/>
        </w:rPr>
        <w:t>2022</w:t>
      </w:r>
      <w:r w:rsidR="007E2EEA">
        <w:rPr>
          <w:rFonts w:hint="eastAsia"/>
          <w:sz w:val="18"/>
          <w:szCs w:val="18"/>
          <w:lang w:bidi="zh-CN"/>
        </w:rPr>
        <w:t xml:space="preserve">                      </w:t>
      </w:r>
      <w:r w:rsidR="007E6DF7" w:rsidRPr="002101F7">
        <w:rPr>
          <w:rFonts w:hint="eastAsia"/>
          <w:b/>
          <w:bCs/>
          <w:sz w:val="18"/>
          <w:szCs w:val="18"/>
          <w:lang w:bidi="zh-CN"/>
        </w:rPr>
        <w:t>Hongqi</w:t>
      </w:r>
      <w:r w:rsidR="007E6DF7" w:rsidRPr="002101F7">
        <w:rPr>
          <w:b/>
          <w:bCs/>
          <w:sz w:val="18"/>
          <w:szCs w:val="18"/>
          <w:lang w:bidi="zh-CN"/>
        </w:rPr>
        <w:t xml:space="preserve"> Scholarship</w:t>
      </w:r>
      <w:r w:rsidR="007E2EEA">
        <w:rPr>
          <w:rFonts w:hint="eastAsia"/>
          <w:b/>
          <w:bCs/>
          <w:sz w:val="18"/>
          <w:szCs w:val="18"/>
          <w:lang w:bidi="zh-CN"/>
        </w:rPr>
        <w:t xml:space="preserve">                                                                      </w:t>
      </w:r>
      <w:r w:rsidR="008F521F">
        <w:rPr>
          <w:rFonts w:hint="eastAsia"/>
          <w:b/>
          <w:bCs/>
          <w:sz w:val="18"/>
          <w:szCs w:val="18"/>
          <w:lang w:bidi="zh-CN"/>
        </w:rPr>
        <w:t xml:space="preserve">  </w:t>
      </w:r>
      <w:r w:rsidR="007E2EEA">
        <w:rPr>
          <w:rFonts w:hint="eastAsia"/>
          <w:b/>
          <w:bCs/>
          <w:sz w:val="18"/>
          <w:szCs w:val="18"/>
          <w:lang w:bidi="zh-CN"/>
        </w:rPr>
        <w:t xml:space="preserve">              </w:t>
      </w:r>
      <w:r w:rsidR="00A8318A">
        <w:rPr>
          <w:rFonts w:hint="eastAsia"/>
          <w:b/>
          <w:bCs/>
          <w:sz w:val="18"/>
          <w:szCs w:val="18"/>
          <w:lang w:bidi="zh-CN"/>
        </w:rPr>
        <w:t xml:space="preserve">  </w:t>
      </w:r>
      <w:r w:rsidR="007E2EEA">
        <w:rPr>
          <w:rFonts w:hint="eastAsia"/>
          <w:b/>
          <w:bCs/>
          <w:sz w:val="18"/>
          <w:szCs w:val="18"/>
          <w:lang w:bidi="zh-CN"/>
        </w:rPr>
        <w:t xml:space="preserve">          </w:t>
      </w:r>
      <w:r w:rsidR="007E6DF7" w:rsidRPr="002101F7">
        <w:rPr>
          <w:sz w:val="18"/>
          <w:szCs w:val="18"/>
          <w:lang w:bidi="zh-CN"/>
        </w:rPr>
        <w:t>China FAW Group Corporation</w:t>
      </w:r>
    </w:p>
    <w:p w14:paraId="12137C9A" w14:textId="1CC9B312" w:rsidR="00E952DF" w:rsidRPr="005F2B6C" w:rsidRDefault="00E952DF" w:rsidP="008F521F">
      <w:pPr>
        <w:tabs>
          <w:tab w:val="right" w:pos="7546"/>
        </w:tabs>
        <w:ind w:left="1872" w:rightChars="73" w:right="171" w:hanging="1872"/>
        <w:rPr>
          <w:rFonts w:ascii="微软雅黑" w:eastAsia="微软雅黑" w:hAnsi="微软雅黑" w:hint="eastAsia"/>
          <w:color w:val="000000" w:themeColor="text1"/>
          <w:sz w:val="18"/>
          <w:szCs w:val="18"/>
        </w:rPr>
      </w:pP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(i</w:t>
      </w:r>
      <w:r>
        <w:rPr>
          <w:rFonts w:ascii="微软雅黑" w:eastAsia="微软雅黑" w:hAnsi="微软雅黑" w:hint="eastAsia"/>
          <w:bCs/>
          <w:color w:val="000000" w:themeColor="text1"/>
          <w:sz w:val="18"/>
          <w:szCs w:val="18"/>
        </w:rPr>
        <w:t>v</w:t>
      </w: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)</w:t>
      </w:r>
      <w:r>
        <w:rPr>
          <w:rFonts w:ascii="微软雅黑" w:eastAsia="微软雅黑" w:hAnsi="微软雅黑"/>
          <w:b/>
          <w:color w:val="000000" w:themeColor="text1"/>
          <w:sz w:val="18"/>
          <w:szCs w:val="18"/>
        </w:rPr>
        <w:t>2023</w:t>
      </w:r>
      <w:r w:rsidR="007E2EEA">
        <w:rPr>
          <w:rFonts w:ascii="微软雅黑" w:eastAsia="微软雅黑" w:hAnsi="微软雅黑" w:hint="eastAsia"/>
          <w:b/>
          <w:color w:val="E77A31"/>
          <w:sz w:val="18"/>
          <w:szCs w:val="18"/>
        </w:rPr>
        <w:t xml:space="preserve">                     </w:t>
      </w:r>
      <w:r>
        <w:rPr>
          <w:rFonts w:hint="eastAsia"/>
          <w:b/>
          <w:bCs/>
          <w:sz w:val="18"/>
          <w:szCs w:val="18"/>
          <w:lang w:bidi="zh-CN"/>
        </w:rPr>
        <w:t>CUHK Vice-Chancellor</w:t>
      </w:r>
      <w:r>
        <w:rPr>
          <w:b/>
          <w:bCs/>
          <w:sz w:val="18"/>
          <w:szCs w:val="18"/>
          <w:lang w:bidi="zh-CN"/>
        </w:rPr>
        <w:t>’</w:t>
      </w:r>
      <w:r>
        <w:rPr>
          <w:rFonts w:hint="eastAsia"/>
          <w:b/>
          <w:bCs/>
          <w:sz w:val="18"/>
          <w:szCs w:val="18"/>
          <w:lang w:bidi="zh-CN"/>
        </w:rPr>
        <w:t>s Ph.D. Scholarship</w:t>
      </w:r>
      <w:r w:rsidR="007E2EE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                       </w:t>
      </w:r>
      <w:r w:rsidR="00A8318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r w:rsidR="007E2EE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     </w:t>
      </w:r>
      <w:r w:rsidR="008F521F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r w:rsidR="007E2EE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   </w:t>
      </w:r>
      <w:r w:rsidR="00A8318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</w:t>
      </w:r>
      <w:r w:rsidR="007E2EE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     </w:t>
      </w:r>
      <w:proofErr w:type="gramStart"/>
      <w:r>
        <w:rPr>
          <w:rFonts w:hint="eastAsia"/>
          <w:sz w:val="18"/>
          <w:szCs w:val="18"/>
          <w:lang w:bidi="zh-CN"/>
        </w:rPr>
        <w:t>The</w:t>
      </w:r>
      <w:proofErr w:type="gramEnd"/>
      <w:r w:rsidR="007E2EEA">
        <w:rPr>
          <w:rFonts w:hint="eastAsia"/>
          <w:sz w:val="18"/>
          <w:szCs w:val="18"/>
          <w:lang w:bidi="zh-CN"/>
        </w:rPr>
        <w:t xml:space="preserve"> </w:t>
      </w:r>
      <w:r>
        <w:rPr>
          <w:rFonts w:hint="eastAsia"/>
          <w:sz w:val="18"/>
          <w:szCs w:val="18"/>
          <w:lang w:bidi="zh-CN"/>
        </w:rPr>
        <w:t>Chinese</w:t>
      </w:r>
      <w:r w:rsidR="007E2EEA">
        <w:rPr>
          <w:rFonts w:hint="eastAsia"/>
          <w:sz w:val="18"/>
          <w:szCs w:val="18"/>
          <w:lang w:bidi="zh-CN"/>
        </w:rPr>
        <w:t xml:space="preserve"> </w:t>
      </w:r>
      <w:r>
        <w:rPr>
          <w:rFonts w:hint="eastAsia"/>
          <w:sz w:val="18"/>
          <w:szCs w:val="18"/>
          <w:lang w:bidi="zh-CN"/>
        </w:rPr>
        <w:t>University</w:t>
      </w:r>
      <w:r w:rsidR="007E2EEA">
        <w:rPr>
          <w:rFonts w:hint="eastAsia"/>
          <w:sz w:val="18"/>
          <w:szCs w:val="18"/>
          <w:lang w:bidi="zh-CN"/>
        </w:rPr>
        <w:t xml:space="preserve"> </w:t>
      </w:r>
      <w:r>
        <w:rPr>
          <w:rFonts w:hint="eastAsia"/>
          <w:sz w:val="18"/>
          <w:szCs w:val="18"/>
          <w:lang w:bidi="zh-CN"/>
        </w:rPr>
        <w:t>of Hong Kong</w:t>
      </w:r>
    </w:p>
    <w:p w14:paraId="027D8D0D" w14:textId="332A29AD" w:rsidR="00F50189" w:rsidRDefault="00E952DF" w:rsidP="00F50189">
      <w:pPr>
        <w:tabs>
          <w:tab w:val="left" w:pos="1876"/>
          <w:tab w:val="right" w:pos="7546"/>
        </w:tabs>
        <w:ind w:left="1872" w:rightChars="73" w:right="171" w:hanging="1872"/>
        <w:rPr>
          <w:rFonts w:hint="eastAsia"/>
          <w:sz w:val="18"/>
          <w:szCs w:val="18"/>
          <w:lang w:bidi="zh-CN"/>
        </w:rPr>
      </w:pP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(</w:t>
      </w:r>
      <w:r>
        <w:rPr>
          <w:rFonts w:ascii="微软雅黑" w:eastAsia="微软雅黑" w:hAnsi="微软雅黑" w:hint="eastAsia"/>
          <w:bCs/>
          <w:color w:val="000000" w:themeColor="text1"/>
          <w:sz w:val="18"/>
          <w:szCs w:val="18"/>
        </w:rPr>
        <w:t>v</w:t>
      </w: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)</w:t>
      </w:r>
      <w:r w:rsidRPr="00221C3D">
        <w:rPr>
          <w:rFonts w:ascii="微软雅黑" w:eastAsia="微软雅黑" w:hAnsi="微软雅黑"/>
          <w:b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/>
          <w:b/>
          <w:color w:val="000000" w:themeColor="text1"/>
          <w:sz w:val="18"/>
          <w:szCs w:val="18"/>
        </w:rPr>
        <w:t>202</w:t>
      </w:r>
      <w:r w:rsidR="00322381">
        <w:rPr>
          <w:rFonts w:ascii="微软雅黑" w:eastAsia="微软雅黑" w:hAnsi="微软雅黑" w:hint="eastAsia"/>
          <w:b/>
          <w:color w:val="000000" w:themeColor="text1"/>
          <w:sz w:val="18"/>
          <w:szCs w:val="18"/>
        </w:rPr>
        <w:t>4</w:t>
      </w:r>
      <w:r w:rsidR="007E2EEA">
        <w:rPr>
          <w:rFonts w:ascii="微软雅黑" w:eastAsia="微软雅黑" w:hAnsi="微软雅黑" w:hint="eastAsia"/>
          <w:b/>
          <w:color w:val="E77A31"/>
          <w:sz w:val="18"/>
          <w:szCs w:val="18"/>
        </w:rPr>
        <w:t xml:space="preserve">                     </w:t>
      </w:r>
      <w:r w:rsidRPr="00E952DF">
        <w:rPr>
          <w:rFonts w:hint="eastAsia"/>
          <w:b/>
          <w:bCs/>
          <w:sz w:val="18"/>
          <w:szCs w:val="18"/>
          <w:lang w:bidi="zh-CN"/>
        </w:rPr>
        <w:t>Madam Wong Siew Khoon Scholarship</w:t>
      </w:r>
      <w:r w:rsidR="00A8318A">
        <w:rPr>
          <w:rFonts w:hint="eastAsia"/>
          <w:b/>
          <w:bCs/>
          <w:sz w:val="18"/>
          <w:szCs w:val="18"/>
          <w:lang w:bidi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                                         </w:t>
      </w:r>
      <w:r w:rsidR="00A8318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</w:t>
      </w:r>
      <w:r w:rsidR="00A8318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 </w:t>
      </w:r>
      <w:r w:rsidR="008F521F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r w:rsidR="008F521F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  <w:lang w:bidi="zh-CN"/>
        </w:rPr>
        <w:t>The</w:t>
      </w:r>
      <w:proofErr w:type="gramEnd"/>
      <w:r>
        <w:rPr>
          <w:rFonts w:hint="eastAsia"/>
          <w:sz w:val="18"/>
          <w:szCs w:val="18"/>
          <w:lang w:bidi="zh-CN"/>
        </w:rPr>
        <w:t xml:space="preserve"> Chinese University of Hong Kong</w:t>
      </w:r>
      <w:bookmarkEnd w:id="7"/>
    </w:p>
    <w:p w14:paraId="72C3D968" w14:textId="142318B2" w:rsidR="00A8318A" w:rsidRPr="00A8318A" w:rsidRDefault="008F521F" w:rsidP="00A8318A">
      <w:pPr>
        <w:pStyle w:val="4"/>
        <w:rPr>
          <w:rFonts w:hint="eastAsia"/>
          <w:color w:val="57334E"/>
          <w:spacing w:val="-6"/>
          <w:sz w:val="21"/>
          <w:szCs w:val="21"/>
          <w:lang w:eastAsia="zh-CN" w:bidi="zh-CN"/>
        </w:rPr>
      </w:pPr>
      <w:r>
        <w:rPr>
          <w:rFonts w:hint="eastAsia"/>
          <w:color w:val="57334E"/>
          <w:spacing w:val="-6"/>
          <w:sz w:val="21"/>
          <w:szCs w:val="21"/>
          <w:lang w:eastAsia="zh-CN" w:bidi="zh-CN"/>
        </w:rPr>
        <w:t>Recogonitions</w:t>
      </w:r>
    </w:p>
    <w:p w14:paraId="6C7F4C6A" w14:textId="7F3A0C77" w:rsidR="008F521F" w:rsidRDefault="00A8318A" w:rsidP="00885606">
      <w:pPr>
        <w:tabs>
          <w:tab w:val="left" w:pos="1876"/>
          <w:tab w:val="left" w:pos="4026"/>
          <w:tab w:val="right" w:pos="7546"/>
        </w:tabs>
        <w:ind w:left="6786" w:rightChars="73" w:right="171" w:hangingChars="3900" w:hanging="6786"/>
        <w:rPr>
          <w:rFonts w:hint="eastAsia"/>
          <w:sz w:val="18"/>
          <w:szCs w:val="18"/>
          <w:lang w:bidi="zh-CN"/>
        </w:rPr>
      </w:pPr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(</w:t>
      </w:r>
      <w:proofErr w:type="spellStart"/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i</w:t>
      </w:r>
      <w:proofErr w:type="spellEnd"/>
      <w:proofErr w:type="gramStart"/>
      <w:r w:rsidRPr="00221C3D">
        <w:rPr>
          <w:rFonts w:ascii="微软雅黑" w:eastAsia="微软雅黑" w:hAnsi="微软雅黑"/>
          <w:bCs/>
          <w:color w:val="000000" w:themeColor="text1"/>
          <w:sz w:val="18"/>
          <w:szCs w:val="18"/>
        </w:rPr>
        <w:t>)</w:t>
      </w:r>
      <w:r w:rsidRPr="00221C3D">
        <w:rPr>
          <w:rFonts w:ascii="微软雅黑" w:eastAsia="微软雅黑" w:hAnsi="微软雅黑"/>
          <w:b/>
          <w:color w:val="000000" w:themeColor="text1"/>
          <w:sz w:val="18"/>
          <w:szCs w:val="18"/>
        </w:rPr>
        <w:t xml:space="preserve"> </w:t>
      </w:r>
      <w:r w:rsidR="008F521F" w:rsidRPr="00A8318A">
        <w:rPr>
          <w:rFonts w:hint="eastAsia"/>
          <w:b/>
          <w:bCs/>
          <w:sz w:val="18"/>
          <w:szCs w:val="18"/>
          <w:lang w:bidi="zh-CN"/>
        </w:rPr>
        <w:t xml:space="preserve">2026                  </w:t>
      </w:r>
      <w:r>
        <w:rPr>
          <w:rFonts w:hint="eastAsia"/>
          <w:b/>
          <w:bCs/>
          <w:sz w:val="18"/>
          <w:szCs w:val="18"/>
          <w:lang w:bidi="zh-CN"/>
        </w:rPr>
        <w:t xml:space="preserve">   </w:t>
      </w:r>
      <w:proofErr w:type="gramEnd"/>
      <w:r w:rsidR="008F521F" w:rsidRPr="00A8318A">
        <w:rPr>
          <w:rFonts w:hint="eastAsia"/>
          <w:b/>
          <w:bCs/>
          <w:sz w:val="18"/>
          <w:szCs w:val="18"/>
          <w:lang w:bidi="zh-CN"/>
        </w:rPr>
        <w:t>CAST Youth Talent Cultivation Project – PhD Special Program</w:t>
      </w:r>
      <w:r w:rsidR="008F521F" w:rsidRPr="00A8318A">
        <w:rPr>
          <w:rFonts w:hint="eastAsia"/>
          <w:b/>
          <w:bCs/>
          <w:iCs/>
          <w:caps/>
          <w:sz w:val="18"/>
          <w:szCs w:val="18"/>
          <w:lang w:bidi="zh-CN"/>
        </w:rPr>
        <w:t xml:space="preserve"> </w:t>
      </w:r>
      <w:r>
        <w:rPr>
          <w:rFonts w:hint="eastAsia"/>
          <w:bCs/>
          <w:iCs/>
          <w:caps/>
          <w:sz w:val="18"/>
          <w:szCs w:val="18"/>
          <w:lang w:bidi="zh-CN"/>
        </w:rPr>
        <w:t xml:space="preserve">                                                                    </w:t>
      </w:r>
      <w:r w:rsidR="008F521F" w:rsidRPr="00A8318A">
        <w:rPr>
          <w:rFonts w:hint="eastAsia"/>
          <w:sz w:val="18"/>
          <w:szCs w:val="18"/>
          <w:lang w:bidi="zh-CN"/>
        </w:rPr>
        <w:t>China Association for Science and Technology</w:t>
      </w:r>
    </w:p>
    <w:p w14:paraId="0D205DFA" w14:textId="77777777" w:rsidR="00885606" w:rsidRPr="00B730C2" w:rsidRDefault="00885606" w:rsidP="00885606">
      <w:pPr>
        <w:rPr>
          <w:rFonts w:hint="eastAsia"/>
          <w:sz w:val="10"/>
          <w:szCs w:val="10"/>
          <w:lang w:bidi="zh-CN"/>
        </w:rPr>
      </w:pPr>
    </w:p>
    <w:p w14:paraId="2DC1E6B6" w14:textId="7955690F" w:rsidR="00885606" w:rsidRDefault="00885606" w:rsidP="00885606">
      <w:pPr>
        <w:pStyle w:val="5"/>
        <w:rPr>
          <w:rFonts w:hint="eastAsia"/>
          <w:color w:val="864A04" w:themeColor="accent1" w:themeShade="80"/>
          <w:spacing w:val="-6"/>
          <w:sz w:val="24"/>
          <w:lang w:eastAsia="zh-CN"/>
        </w:rPr>
      </w:pPr>
      <w:r>
        <w:rPr>
          <w:rFonts w:hint="eastAsia"/>
          <w:color w:val="864A04" w:themeColor="accent1" w:themeShade="80"/>
          <w:spacing w:val="-6"/>
          <w:sz w:val="24"/>
          <w:lang w:eastAsia="zh-CN"/>
        </w:rPr>
        <w:t>Teaching experience</w:t>
      </w:r>
    </w:p>
    <w:p w14:paraId="501929A2" w14:textId="5A64E2E5" w:rsidR="00885606" w:rsidRDefault="00885606" w:rsidP="00885606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Teaching Assistant,</w:t>
      </w:r>
      <w:r w:rsidRPr="00885606">
        <w:rPr>
          <w:rFonts w:hint="eastAsia"/>
          <w:sz w:val="20"/>
          <w:szCs w:val="20"/>
          <w:lang w:eastAsia="zh-CN" w:bidi="zh-CN"/>
        </w:rPr>
        <w:t xml:space="preserve"> </w:t>
      </w:r>
      <w:r>
        <w:rPr>
          <w:rFonts w:hint="eastAsia"/>
          <w:sz w:val="20"/>
          <w:szCs w:val="20"/>
          <w:lang w:eastAsia="zh-CN" w:bidi="zh-CN"/>
        </w:rPr>
        <w:t xml:space="preserve">MATH 1510G </w:t>
      </w:r>
      <w:r w:rsidRPr="00885606">
        <w:rPr>
          <w:rFonts w:hint="eastAsia"/>
          <w:sz w:val="18"/>
          <w:szCs w:val="18"/>
          <w:lang w:bidi="zh-CN"/>
        </w:rPr>
        <w:t>C</w:t>
      </w:r>
      <w:r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>a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lculus for Engineers</w:t>
      </w:r>
      <w:r>
        <w:rPr>
          <w:rFonts w:hint="eastAsia"/>
          <w:sz w:val="20"/>
          <w:szCs w:val="20"/>
          <w:lang w:eastAsia="zh-CN" w:bidi="zh-CN"/>
        </w:rPr>
        <w:t xml:space="preserve">, 2023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Fall.</w:t>
      </w:r>
    </w:p>
    <w:p w14:paraId="41CA247A" w14:textId="2EE9CCDC" w:rsidR="00885606" w:rsidRDefault="00885606" w:rsidP="00885606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Teaching Assistant,</w:t>
      </w:r>
      <w:r w:rsidRPr="00885606">
        <w:rPr>
          <w:rFonts w:hint="eastAsia"/>
          <w:sz w:val="20"/>
          <w:szCs w:val="20"/>
          <w:lang w:eastAsia="zh-CN" w:bidi="zh-CN"/>
        </w:rPr>
        <w:t xml:space="preserve"> </w:t>
      </w:r>
      <w:r>
        <w:rPr>
          <w:rFonts w:hint="eastAsia"/>
          <w:sz w:val="20"/>
          <w:szCs w:val="20"/>
          <w:lang w:eastAsia="zh-CN" w:bidi="zh-CN"/>
        </w:rPr>
        <w:t xml:space="preserve">MATH 3270B </w:t>
      </w:r>
      <w:r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Ordinary Differential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E</w:t>
      </w:r>
      <w:r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>quations</w:t>
      </w:r>
      <w:r>
        <w:rPr>
          <w:rFonts w:hint="eastAsia"/>
          <w:sz w:val="20"/>
          <w:szCs w:val="20"/>
          <w:lang w:eastAsia="zh-CN" w:bidi="zh-CN"/>
        </w:rPr>
        <w:t xml:space="preserve">, 2024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Summer.</w:t>
      </w:r>
    </w:p>
    <w:p w14:paraId="02E62A1A" w14:textId="1471EBC0" w:rsidR="00885606" w:rsidRDefault="00885606" w:rsidP="00885606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Teaching Assistant,</w:t>
      </w:r>
      <w:r w:rsidRPr="00885606">
        <w:rPr>
          <w:rFonts w:hint="eastAsia"/>
          <w:sz w:val="20"/>
          <w:szCs w:val="20"/>
          <w:lang w:eastAsia="zh-CN" w:bidi="zh-CN"/>
        </w:rPr>
        <w:t xml:space="preserve"> </w:t>
      </w:r>
      <w:r>
        <w:rPr>
          <w:rFonts w:hint="eastAsia"/>
          <w:sz w:val="20"/>
          <w:szCs w:val="20"/>
          <w:lang w:eastAsia="zh-CN" w:bidi="zh-CN"/>
        </w:rPr>
        <w:t xml:space="preserve">MATH 3230A </w:t>
      </w:r>
      <w:r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>Numerical Analysis</w:t>
      </w:r>
      <w:r>
        <w:rPr>
          <w:rFonts w:hint="eastAsia"/>
          <w:sz w:val="20"/>
          <w:szCs w:val="20"/>
          <w:lang w:eastAsia="zh-CN" w:bidi="zh-CN"/>
        </w:rPr>
        <w:t xml:space="preserve">, 2024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Fall.</w:t>
      </w:r>
    </w:p>
    <w:p w14:paraId="52E9C963" w14:textId="3CF97BED" w:rsidR="00885606" w:rsidRDefault="00885606" w:rsidP="00885606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Teaching Assistant,</w:t>
      </w:r>
      <w:r w:rsidRPr="00885606">
        <w:rPr>
          <w:rFonts w:hint="eastAsia"/>
          <w:sz w:val="20"/>
          <w:szCs w:val="20"/>
          <w:lang w:eastAsia="zh-CN" w:bidi="zh-CN"/>
        </w:rPr>
        <w:t xml:space="preserve"> </w:t>
      </w:r>
      <w:r>
        <w:rPr>
          <w:rFonts w:hint="eastAsia"/>
          <w:sz w:val="20"/>
          <w:szCs w:val="20"/>
          <w:lang w:eastAsia="zh-CN" w:bidi="zh-CN"/>
        </w:rPr>
        <w:t xml:space="preserve">MATH 3340 </w:t>
      </w:r>
      <w:r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Mathematics of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M</w:t>
      </w:r>
      <w:r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achine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L</w:t>
      </w:r>
      <w:r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>earning,</w:t>
      </w:r>
      <w:r>
        <w:rPr>
          <w:rFonts w:hint="eastAsia"/>
          <w:sz w:val="20"/>
          <w:szCs w:val="20"/>
          <w:lang w:eastAsia="zh-CN" w:bidi="zh-CN"/>
        </w:rPr>
        <w:t xml:space="preserve"> 2025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Spring.</w:t>
      </w:r>
    </w:p>
    <w:p w14:paraId="6DDFBFAB" w14:textId="4B9767E8" w:rsidR="00885606" w:rsidRDefault="00885606" w:rsidP="00885606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Teaching Assistant,</w:t>
      </w:r>
      <w:r w:rsidRPr="00885606">
        <w:rPr>
          <w:rFonts w:hint="eastAsia"/>
          <w:sz w:val="20"/>
          <w:szCs w:val="20"/>
          <w:lang w:eastAsia="zh-CN" w:bidi="zh-CN"/>
        </w:rPr>
        <w:t xml:space="preserve"> </w:t>
      </w:r>
      <w:r>
        <w:rPr>
          <w:rFonts w:hint="eastAsia"/>
          <w:sz w:val="20"/>
          <w:szCs w:val="20"/>
          <w:lang w:eastAsia="zh-CN" w:bidi="zh-CN"/>
        </w:rPr>
        <w:t>M</w:t>
      </w:r>
      <w:r w:rsidR="00FE6F37">
        <w:rPr>
          <w:rFonts w:hint="eastAsia"/>
          <w:sz w:val="20"/>
          <w:szCs w:val="20"/>
          <w:lang w:eastAsia="zh-CN" w:bidi="zh-CN"/>
        </w:rPr>
        <w:t>M</w:t>
      </w:r>
      <w:r w:rsidR="00DB1811">
        <w:rPr>
          <w:rFonts w:hint="eastAsia"/>
          <w:sz w:val="20"/>
          <w:szCs w:val="20"/>
          <w:lang w:eastAsia="zh-CN" w:bidi="zh-CN"/>
        </w:rPr>
        <w:t>AT</w:t>
      </w:r>
      <w:r>
        <w:rPr>
          <w:rFonts w:hint="eastAsia"/>
          <w:sz w:val="20"/>
          <w:szCs w:val="20"/>
          <w:lang w:eastAsia="zh-CN" w:bidi="zh-CN"/>
        </w:rPr>
        <w:t xml:space="preserve"> </w:t>
      </w:r>
      <w:r w:rsidR="00DB1811">
        <w:rPr>
          <w:rFonts w:hint="eastAsia"/>
          <w:sz w:val="20"/>
          <w:szCs w:val="20"/>
          <w:lang w:eastAsia="zh-CN" w:bidi="zh-CN"/>
        </w:rPr>
        <w:t>5391</w:t>
      </w:r>
      <w:r>
        <w:rPr>
          <w:rFonts w:hint="eastAsia"/>
          <w:sz w:val="20"/>
          <w:szCs w:val="20"/>
          <w:lang w:eastAsia="zh-CN" w:bidi="zh-CN"/>
        </w:rPr>
        <w:t xml:space="preserve"> </w:t>
      </w:r>
      <w:r w:rsidR="00DB1811" w:rsidRPr="00DB1811">
        <w:rPr>
          <w:caps w:val="0"/>
          <w:spacing w:val="-6"/>
          <w:sz w:val="20"/>
          <w:szCs w:val="20"/>
          <w:lang w:eastAsia="zh-CN" w:bidi="zh-CN"/>
        </w:rPr>
        <w:t>Mathematical Theories of Machine Learning</w:t>
      </w:r>
      <w:r>
        <w:rPr>
          <w:rFonts w:hint="eastAsia"/>
          <w:sz w:val="20"/>
          <w:szCs w:val="20"/>
          <w:lang w:eastAsia="zh-CN" w:bidi="zh-CN"/>
        </w:rPr>
        <w:t>, 202</w:t>
      </w:r>
      <w:r w:rsidR="00DB1811">
        <w:rPr>
          <w:rFonts w:hint="eastAsia"/>
          <w:sz w:val="20"/>
          <w:szCs w:val="20"/>
          <w:lang w:eastAsia="zh-CN" w:bidi="zh-CN"/>
        </w:rPr>
        <w:t>5</w:t>
      </w:r>
      <w:r>
        <w:rPr>
          <w:rFonts w:hint="eastAsia"/>
          <w:sz w:val="20"/>
          <w:szCs w:val="20"/>
          <w:lang w:eastAsia="zh-CN" w:bidi="zh-CN"/>
        </w:rPr>
        <w:t xml:space="preserve"> 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Fall.</w:t>
      </w:r>
    </w:p>
    <w:p w14:paraId="3BC8F8C2" w14:textId="323A4098" w:rsidR="00885606" w:rsidRDefault="00885606" w:rsidP="00885606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Teaching Assistant,</w:t>
      </w:r>
      <w:r w:rsidRPr="00885606">
        <w:rPr>
          <w:rFonts w:hint="eastAsia"/>
          <w:sz w:val="20"/>
          <w:szCs w:val="20"/>
          <w:lang w:eastAsia="zh-CN" w:bidi="zh-CN"/>
        </w:rPr>
        <w:t xml:space="preserve"> </w:t>
      </w:r>
      <w:r w:rsidR="00DB1811">
        <w:rPr>
          <w:rFonts w:hint="eastAsia"/>
          <w:sz w:val="20"/>
          <w:szCs w:val="20"/>
          <w:lang w:eastAsia="zh-CN" w:bidi="zh-CN"/>
        </w:rPr>
        <w:t xml:space="preserve">MATH 3340 </w:t>
      </w:r>
      <w:r w:rsidR="00DB1811"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Mathematics of </w:t>
      </w:r>
      <w:r w:rsidR="00DB1811">
        <w:rPr>
          <w:rFonts w:hint="eastAsia"/>
          <w:caps w:val="0"/>
          <w:spacing w:val="-6"/>
          <w:sz w:val="20"/>
          <w:szCs w:val="20"/>
          <w:lang w:eastAsia="zh-CN" w:bidi="zh-CN"/>
        </w:rPr>
        <w:t>M</w:t>
      </w:r>
      <w:r w:rsidR="00DB1811"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achine </w:t>
      </w:r>
      <w:r w:rsidR="00DB1811">
        <w:rPr>
          <w:rFonts w:hint="eastAsia"/>
          <w:caps w:val="0"/>
          <w:spacing w:val="-6"/>
          <w:sz w:val="20"/>
          <w:szCs w:val="20"/>
          <w:lang w:eastAsia="zh-CN" w:bidi="zh-CN"/>
        </w:rPr>
        <w:t>L</w:t>
      </w:r>
      <w:r w:rsidR="00DB1811"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>earning,</w:t>
      </w:r>
      <w:r w:rsidR="00DB1811">
        <w:rPr>
          <w:rFonts w:hint="eastAsia"/>
          <w:sz w:val="20"/>
          <w:szCs w:val="20"/>
          <w:lang w:eastAsia="zh-CN" w:bidi="zh-CN"/>
        </w:rPr>
        <w:t xml:space="preserve"> 2026 </w:t>
      </w:r>
      <w:r w:rsidR="00DB1811">
        <w:rPr>
          <w:rFonts w:hint="eastAsia"/>
          <w:caps w:val="0"/>
          <w:spacing w:val="-6"/>
          <w:sz w:val="20"/>
          <w:szCs w:val="20"/>
          <w:lang w:eastAsia="zh-CN" w:bidi="zh-CN"/>
        </w:rPr>
        <w:t>Spring.</w:t>
      </w:r>
    </w:p>
    <w:p w14:paraId="27FC0B36" w14:textId="08970699" w:rsidR="00885606" w:rsidRDefault="00885606" w:rsidP="00885606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Teaching Assistant,</w:t>
      </w:r>
      <w:r w:rsidRPr="00885606">
        <w:rPr>
          <w:rFonts w:hint="eastAsia"/>
          <w:sz w:val="20"/>
          <w:szCs w:val="20"/>
          <w:lang w:eastAsia="zh-CN" w:bidi="zh-CN"/>
        </w:rPr>
        <w:t xml:space="preserve"> </w:t>
      </w:r>
      <w:r>
        <w:rPr>
          <w:rFonts w:hint="eastAsia"/>
          <w:sz w:val="20"/>
          <w:szCs w:val="20"/>
          <w:lang w:eastAsia="zh-CN" w:bidi="zh-CN"/>
        </w:rPr>
        <w:t>M</w:t>
      </w:r>
      <w:r w:rsidR="00FE6F37">
        <w:rPr>
          <w:rFonts w:hint="eastAsia"/>
          <w:sz w:val="20"/>
          <w:szCs w:val="20"/>
          <w:lang w:eastAsia="zh-CN" w:bidi="zh-CN"/>
        </w:rPr>
        <w:t>M</w:t>
      </w:r>
      <w:r w:rsidR="00DB1811">
        <w:rPr>
          <w:rFonts w:hint="eastAsia"/>
          <w:sz w:val="20"/>
          <w:szCs w:val="20"/>
          <w:lang w:eastAsia="zh-CN" w:bidi="zh-CN"/>
        </w:rPr>
        <w:t>AT</w:t>
      </w:r>
      <w:r>
        <w:rPr>
          <w:rFonts w:hint="eastAsia"/>
          <w:sz w:val="20"/>
          <w:szCs w:val="20"/>
          <w:lang w:eastAsia="zh-CN" w:bidi="zh-CN"/>
        </w:rPr>
        <w:t xml:space="preserve"> </w:t>
      </w:r>
      <w:r w:rsidR="00DB1811">
        <w:rPr>
          <w:rFonts w:hint="eastAsia"/>
          <w:sz w:val="20"/>
          <w:szCs w:val="20"/>
          <w:lang w:eastAsia="zh-CN" w:bidi="zh-CN"/>
        </w:rPr>
        <w:t>5392</w:t>
      </w:r>
      <w:r>
        <w:rPr>
          <w:rFonts w:hint="eastAsia"/>
          <w:sz w:val="20"/>
          <w:szCs w:val="20"/>
          <w:lang w:eastAsia="zh-CN" w:bidi="zh-CN"/>
        </w:rPr>
        <w:t xml:space="preserve"> </w:t>
      </w:r>
      <w:r w:rsidR="00DB1811" w:rsidRPr="00DB1811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Mathematical </w:t>
      </w:r>
      <w:r w:rsidR="00DB1811">
        <w:rPr>
          <w:rFonts w:hint="eastAsia"/>
          <w:caps w:val="0"/>
          <w:spacing w:val="-6"/>
          <w:sz w:val="20"/>
          <w:szCs w:val="20"/>
          <w:lang w:eastAsia="zh-CN" w:bidi="zh-CN"/>
        </w:rPr>
        <w:t>P</w:t>
      </w:r>
      <w:r w:rsidR="00DB1811" w:rsidRPr="00DB1811">
        <w:rPr>
          <w:caps w:val="0"/>
          <w:spacing w:val="-6"/>
          <w:sz w:val="20"/>
          <w:szCs w:val="20"/>
          <w:lang w:eastAsia="zh-CN" w:bidi="zh-CN"/>
        </w:rPr>
        <w:t>rinciple</w:t>
      </w:r>
      <w:r w:rsidR="00DB1811" w:rsidRPr="00DB1811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s of </w:t>
      </w:r>
      <w:r w:rsidR="00DB1811">
        <w:rPr>
          <w:caps w:val="0"/>
          <w:spacing w:val="-6"/>
          <w:sz w:val="20"/>
          <w:szCs w:val="20"/>
          <w:lang w:eastAsia="zh-CN" w:bidi="zh-CN"/>
        </w:rPr>
        <w:t>A</w:t>
      </w:r>
      <w:r w:rsidR="00DB1811" w:rsidRPr="00DB1811">
        <w:rPr>
          <w:caps w:val="0"/>
          <w:spacing w:val="-6"/>
          <w:sz w:val="20"/>
          <w:szCs w:val="20"/>
          <w:lang w:eastAsia="zh-CN" w:bidi="zh-CN"/>
        </w:rPr>
        <w:t>rtificia</w:t>
      </w:r>
      <w:r w:rsidR="00DB1811" w:rsidRPr="00DB1811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l </w:t>
      </w:r>
      <w:r w:rsidR="00DB1811">
        <w:rPr>
          <w:rFonts w:hint="eastAsia"/>
          <w:caps w:val="0"/>
          <w:spacing w:val="-6"/>
          <w:sz w:val="20"/>
          <w:szCs w:val="20"/>
          <w:lang w:eastAsia="zh-CN" w:bidi="zh-CN"/>
        </w:rPr>
        <w:t>I</w:t>
      </w:r>
      <w:r w:rsidR="00DB1811" w:rsidRPr="00DB1811">
        <w:rPr>
          <w:rFonts w:hint="eastAsia"/>
          <w:caps w:val="0"/>
          <w:spacing w:val="-6"/>
          <w:sz w:val="20"/>
          <w:szCs w:val="20"/>
          <w:lang w:eastAsia="zh-CN" w:bidi="zh-CN"/>
        </w:rPr>
        <w:t>ntelligence</w:t>
      </w:r>
      <w:r w:rsidR="00DB1811">
        <w:rPr>
          <w:rFonts w:hint="eastAsia"/>
          <w:sz w:val="20"/>
          <w:szCs w:val="20"/>
          <w:lang w:eastAsia="zh-CN" w:bidi="zh-CN"/>
        </w:rPr>
        <w:t xml:space="preserve">, </w:t>
      </w:r>
      <w:r>
        <w:rPr>
          <w:rFonts w:hint="eastAsia"/>
          <w:sz w:val="20"/>
          <w:szCs w:val="20"/>
          <w:lang w:eastAsia="zh-CN" w:bidi="zh-CN"/>
        </w:rPr>
        <w:t>202</w:t>
      </w:r>
      <w:r w:rsidR="00DB1811">
        <w:rPr>
          <w:rFonts w:hint="eastAsia"/>
          <w:sz w:val="20"/>
          <w:szCs w:val="20"/>
          <w:lang w:eastAsia="zh-CN" w:bidi="zh-CN"/>
        </w:rPr>
        <w:t>7</w:t>
      </w:r>
      <w:r>
        <w:rPr>
          <w:rFonts w:hint="eastAsia"/>
          <w:sz w:val="20"/>
          <w:szCs w:val="20"/>
          <w:lang w:eastAsia="zh-CN" w:bidi="zh-CN"/>
        </w:rPr>
        <w:t xml:space="preserve"> </w:t>
      </w:r>
      <w:r w:rsidR="00DB1811">
        <w:rPr>
          <w:rFonts w:hint="eastAsia"/>
          <w:caps w:val="0"/>
          <w:spacing w:val="-6"/>
          <w:sz w:val="20"/>
          <w:szCs w:val="20"/>
          <w:lang w:eastAsia="zh-CN" w:bidi="zh-CN"/>
        </w:rPr>
        <w:t>Spring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.</w:t>
      </w:r>
    </w:p>
    <w:p w14:paraId="0B46DD34" w14:textId="71EE4D9A" w:rsidR="00885606" w:rsidRDefault="00885606" w:rsidP="00885606">
      <w:pPr>
        <w:pStyle w:val="5"/>
        <w:rPr>
          <w:rFonts w:hint="eastAsia"/>
          <w:caps w:val="0"/>
          <w:spacing w:val="-6"/>
          <w:sz w:val="20"/>
          <w:szCs w:val="20"/>
          <w:lang w:eastAsia="zh-CN" w:bidi="zh-CN"/>
        </w:rPr>
      </w:pPr>
      <w:r w:rsidRPr="00213283">
        <w:rPr>
          <w:rFonts w:hint="eastAsia"/>
          <w:sz w:val="20"/>
          <w:szCs w:val="20"/>
          <w:lang w:bidi="zh-CN"/>
        </w:rPr>
        <w:t>•</w:t>
      </w:r>
      <w:r>
        <w:rPr>
          <w:rFonts w:hint="eastAsia"/>
          <w:caps w:val="0"/>
          <w:spacing w:val="-6"/>
          <w:sz w:val="20"/>
          <w:szCs w:val="20"/>
          <w:lang w:eastAsia="zh-CN" w:bidi="zh-CN"/>
        </w:rPr>
        <w:t>Teaching Assistant,</w:t>
      </w:r>
      <w:r w:rsidRPr="00885606">
        <w:rPr>
          <w:rFonts w:hint="eastAsia"/>
          <w:sz w:val="20"/>
          <w:szCs w:val="20"/>
          <w:lang w:eastAsia="zh-CN" w:bidi="zh-CN"/>
        </w:rPr>
        <w:t xml:space="preserve"> </w:t>
      </w:r>
      <w:r w:rsidR="00DB1811">
        <w:rPr>
          <w:rFonts w:hint="eastAsia"/>
          <w:sz w:val="20"/>
          <w:szCs w:val="20"/>
          <w:lang w:eastAsia="zh-CN" w:bidi="zh-CN"/>
        </w:rPr>
        <w:t xml:space="preserve">MATH 3340 </w:t>
      </w:r>
      <w:r w:rsidR="00DB1811"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Mathematics of </w:t>
      </w:r>
      <w:r w:rsidR="00DB1811">
        <w:rPr>
          <w:rFonts w:hint="eastAsia"/>
          <w:caps w:val="0"/>
          <w:spacing w:val="-6"/>
          <w:sz w:val="20"/>
          <w:szCs w:val="20"/>
          <w:lang w:eastAsia="zh-CN" w:bidi="zh-CN"/>
        </w:rPr>
        <w:t>M</w:t>
      </w:r>
      <w:r w:rsidR="00DB1811"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 xml:space="preserve">achine </w:t>
      </w:r>
      <w:r w:rsidR="00DB1811">
        <w:rPr>
          <w:rFonts w:hint="eastAsia"/>
          <w:caps w:val="0"/>
          <w:spacing w:val="-6"/>
          <w:sz w:val="20"/>
          <w:szCs w:val="20"/>
          <w:lang w:eastAsia="zh-CN" w:bidi="zh-CN"/>
        </w:rPr>
        <w:t>L</w:t>
      </w:r>
      <w:r w:rsidR="00DB1811" w:rsidRPr="00885606">
        <w:rPr>
          <w:rFonts w:hint="eastAsia"/>
          <w:caps w:val="0"/>
          <w:spacing w:val="-6"/>
          <w:sz w:val="20"/>
          <w:szCs w:val="20"/>
          <w:lang w:eastAsia="zh-CN" w:bidi="zh-CN"/>
        </w:rPr>
        <w:t>earning,</w:t>
      </w:r>
      <w:r w:rsidR="00DB1811">
        <w:rPr>
          <w:rFonts w:hint="eastAsia"/>
          <w:sz w:val="20"/>
          <w:szCs w:val="20"/>
          <w:lang w:eastAsia="zh-CN" w:bidi="zh-CN"/>
        </w:rPr>
        <w:t xml:space="preserve"> 2027 </w:t>
      </w:r>
      <w:r w:rsidR="00DB1811">
        <w:rPr>
          <w:rFonts w:hint="eastAsia"/>
          <w:caps w:val="0"/>
          <w:spacing w:val="-6"/>
          <w:sz w:val="20"/>
          <w:szCs w:val="20"/>
          <w:lang w:eastAsia="zh-CN" w:bidi="zh-CN"/>
        </w:rPr>
        <w:t>Spring.</w:t>
      </w:r>
    </w:p>
    <w:p w14:paraId="6FCC5687" w14:textId="37EF7341" w:rsidR="00885606" w:rsidRPr="00885606" w:rsidRDefault="00885606" w:rsidP="00885606">
      <w:pPr>
        <w:tabs>
          <w:tab w:val="left" w:pos="1876"/>
          <w:tab w:val="left" w:pos="4026"/>
          <w:tab w:val="right" w:pos="7546"/>
        </w:tabs>
        <w:ind w:left="6786" w:rightChars="73" w:right="171" w:hangingChars="3900" w:hanging="6786"/>
        <w:rPr>
          <w:rFonts w:hint="eastAsia"/>
          <w:sz w:val="18"/>
          <w:szCs w:val="18"/>
          <w:lang w:bidi="zh-CN"/>
        </w:rPr>
      </w:pPr>
    </w:p>
    <w:sectPr w:rsidR="00885606" w:rsidRPr="00885606" w:rsidSect="00F50189">
      <w:type w:val="continuous"/>
      <w:pgSz w:w="11906" w:h="16838" w:code="9"/>
      <w:pgMar w:top="1077" w:right="607" w:bottom="1077" w:left="607" w:header="567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D59B" w14:textId="77777777" w:rsidR="00073DFB" w:rsidRDefault="00073DFB" w:rsidP="00187B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26CE90" w14:textId="77777777" w:rsidR="00073DFB" w:rsidRDefault="00073DFB" w:rsidP="00187B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E2082" w14:textId="77777777" w:rsidR="00F50189" w:rsidRDefault="00F50189">
    <w:pPr>
      <w:pStyle w:val="ad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22BA" w14:textId="77777777" w:rsidR="00F50189" w:rsidRDefault="00F50189">
    <w:pPr>
      <w:pStyle w:val="ad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E6D9" w14:textId="77777777" w:rsidR="00F50189" w:rsidRDefault="00F50189">
    <w:pPr>
      <w:pStyle w:val="ad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7851A" w14:textId="77777777" w:rsidR="00073DFB" w:rsidRDefault="00073DFB" w:rsidP="00187B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C30B4C" w14:textId="77777777" w:rsidR="00073DFB" w:rsidRDefault="00073DFB" w:rsidP="00187B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08628" w14:textId="77777777" w:rsidR="00F50189" w:rsidRDefault="00F50189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2B3E7" w14:textId="77777777" w:rsidR="00F50189" w:rsidRDefault="00F50189">
    <w:pPr>
      <w:pStyle w:val="a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8791" w14:textId="552EB648" w:rsidR="00F50189" w:rsidRDefault="00000000" w:rsidP="00F50189">
    <w:pPr>
      <w:pStyle w:val="a3"/>
      <w:tabs>
        <w:tab w:val="left" w:pos="1824"/>
      </w:tabs>
      <w:rPr>
        <w:rFonts w:hint="eastAsia"/>
      </w:rPr>
    </w:pPr>
    <w:sdt>
      <w:sdtPr>
        <w:id w:val="-1782178140"/>
        <w:placeholder>
          <w:docPart w:val="F6519334921D47AF95F0B0A6458288E6"/>
        </w:placeholder>
        <w:temporary/>
        <w:showingPlcHdr/>
        <w15:appearance w15:val="hidden"/>
      </w:sdtPr>
      <w:sdtContent>
        <w:r w:rsidR="00F50189">
          <w:rPr>
            <w:lang w:val="zh-CN" w:eastAsia="zh-CN"/>
          </w:rPr>
          <w:t>[在此处键入]</w:t>
        </w:r>
      </w:sdtContent>
    </w:sdt>
    <w:r w:rsidR="00F50189">
      <w:rPr>
        <w:rFonts w:hint="eastAsia"/>
      </w:rPr>
      <w:tab/>
    </w:r>
  </w:p>
  <w:p w14:paraId="6987A98E" w14:textId="77777777" w:rsidR="00F50189" w:rsidRDefault="00F50189">
    <w:pPr>
      <w:pStyle w:val="a3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D1322"/>
    <w:multiLevelType w:val="hybridMultilevel"/>
    <w:tmpl w:val="857EA9A2"/>
    <w:lvl w:ilvl="0" w:tplc="25442DC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DB0EBA"/>
    <w:multiLevelType w:val="hybridMultilevel"/>
    <w:tmpl w:val="623CF89A"/>
    <w:lvl w:ilvl="0" w:tplc="B9941134">
      <w:start w:val="1"/>
      <w:numFmt w:val="lowerRoman"/>
      <w:lvlText w:val="(%1)"/>
      <w:lvlJc w:val="left"/>
      <w:pPr>
        <w:ind w:left="720" w:hanging="720"/>
      </w:pPr>
      <w:rPr>
        <w:rFonts w:ascii="Microsoft YaHei UI" w:eastAsia="Microsoft YaHei UI" w:hAnsi="Microsoft YaHei UI"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9503745">
    <w:abstractNumId w:val="0"/>
  </w:num>
  <w:num w:numId="2" w16cid:durableId="1836265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A6"/>
    <w:rsid w:val="00001073"/>
    <w:rsid w:val="000235BD"/>
    <w:rsid w:val="00033697"/>
    <w:rsid w:val="000415D4"/>
    <w:rsid w:val="0005147E"/>
    <w:rsid w:val="00073DFB"/>
    <w:rsid w:val="000831F8"/>
    <w:rsid w:val="0009001D"/>
    <w:rsid w:val="0009434C"/>
    <w:rsid w:val="000A5F8C"/>
    <w:rsid w:val="000D4D02"/>
    <w:rsid w:val="000D6A90"/>
    <w:rsid w:val="000D73AD"/>
    <w:rsid w:val="000E449D"/>
    <w:rsid w:val="00100785"/>
    <w:rsid w:val="001034B0"/>
    <w:rsid w:val="00107645"/>
    <w:rsid w:val="00112428"/>
    <w:rsid w:val="001340F5"/>
    <w:rsid w:val="001353AF"/>
    <w:rsid w:val="00157B6F"/>
    <w:rsid w:val="00161D08"/>
    <w:rsid w:val="00163A89"/>
    <w:rsid w:val="001644AC"/>
    <w:rsid w:val="0016570F"/>
    <w:rsid w:val="001704F5"/>
    <w:rsid w:val="00184CCB"/>
    <w:rsid w:val="00187393"/>
    <w:rsid w:val="00187B92"/>
    <w:rsid w:val="00190216"/>
    <w:rsid w:val="001B6F07"/>
    <w:rsid w:val="001C0B1C"/>
    <w:rsid w:val="002075E1"/>
    <w:rsid w:val="002101F7"/>
    <w:rsid w:val="00213283"/>
    <w:rsid w:val="00220957"/>
    <w:rsid w:val="00221C3D"/>
    <w:rsid w:val="00254101"/>
    <w:rsid w:val="00265949"/>
    <w:rsid w:val="002703C3"/>
    <w:rsid w:val="00281D8E"/>
    <w:rsid w:val="00293B83"/>
    <w:rsid w:val="00297A64"/>
    <w:rsid w:val="002A6C64"/>
    <w:rsid w:val="002B0FEB"/>
    <w:rsid w:val="002B1644"/>
    <w:rsid w:val="002B212D"/>
    <w:rsid w:val="002C0739"/>
    <w:rsid w:val="002C24A2"/>
    <w:rsid w:val="002D13A3"/>
    <w:rsid w:val="002F48E3"/>
    <w:rsid w:val="003145E0"/>
    <w:rsid w:val="003207A9"/>
    <w:rsid w:val="00322381"/>
    <w:rsid w:val="003279DF"/>
    <w:rsid w:val="003305CC"/>
    <w:rsid w:val="003351D8"/>
    <w:rsid w:val="00342CDF"/>
    <w:rsid w:val="003444D4"/>
    <w:rsid w:val="003570D9"/>
    <w:rsid w:val="00366C80"/>
    <w:rsid w:val="00373173"/>
    <w:rsid w:val="00374A9D"/>
    <w:rsid w:val="0039505A"/>
    <w:rsid w:val="003C3934"/>
    <w:rsid w:val="004152EC"/>
    <w:rsid w:val="00422A06"/>
    <w:rsid w:val="00431971"/>
    <w:rsid w:val="004337E4"/>
    <w:rsid w:val="0043660D"/>
    <w:rsid w:val="00437584"/>
    <w:rsid w:val="004446AB"/>
    <w:rsid w:val="0044748F"/>
    <w:rsid w:val="00460FFA"/>
    <w:rsid w:val="00477494"/>
    <w:rsid w:val="004851E3"/>
    <w:rsid w:val="00486E5D"/>
    <w:rsid w:val="00494AA1"/>
    <w:rsid w:val="004A2265"/>
    <w:rsid w:val="004B2895"/>
    <w:rsid w:val="004C1169"/>
    <w:rsid w:val="004C1D04"/>
    <w:rsid w:val="004D40DA"/>
    <w:rsid w:val="004D574C"/>
    <w:rsid w:val="004D5D4B"/>
    <w:rsid w:val="004E281F"/>
    <w:rsid w:val="004F45E5"/>
    <w:rsid w:val="005134A9"/>
    <w:rsid w:val="00536053"/>
    <w:rsid w:val="00543281"/>
    <w:rsid w:val="0055064D"/>
    <w:rsid w:val="005529BF"/>
    <w:rsid w:val="00556717"/>
    <w:rsid w:val="00565C05"/>
    <w:rsid w:val="00565F2B"/>
    <w:rsid w:val="00574D81"/>
    <w:rsid w:val="00581FC8"/>
    <w:rsid w:val="00597A6A"/>
    <w:rsid w:val="005A34EE"/>
    <w:rsid w:val="005D4B9F"/>
    <w:rsid w:val="005F2B6C"/>
    <w:rsid w:val="005F41D0"/>
    <w:rsid w:val="006042CD"/>
    <w:rsid w:val="00615413"/>
    <w:rsid w:val="006215FA"/>
    <w:rsid w:val="00622559"/>
    <w:rsid w:val="006255A6"/>
    <w:rsid w:val="00642922"/>
    <w:rsid w:val="00644765"/>
    <w:rsid w:val="00662CA0"/>
    <w:rsid w:val="00671CBC"/>
    <w:rsid w:val="0068310C"/>
    <w:rsid w:val="006916A7"/>
    <w:rsid w:val="006A3CE7"/>
    <w:rsid w:val="006A7D19"/>
    <w:rsid w:val="006B6D95"/>
    <w:rsid w:val="006D3CF3"/>
    <w:rsid w:val="00703234"/>
    <w:rsid w:val="007103A9"/>
    <w:rsid w:val="00720ED0"/>
    <w:rsid w:val="00761642"/>
    <w:rsid w:val="00774947"/>
    <w:rsid w:val="00776968"/>
    <w:rsid w:val="007B53AE"/>
    <w:rsid w:val="007E1262"/>
    <w:rsid w:val="007E2EEA"/>
    <w:rsid w:val="007E3B1C"/>
    <w:rsid w:val="007E6DF7"/>
    <w:rsid w:val="00802153"/>
    <w:rsid w:val="00807E2E"/>
    <w:rsid w:val="00825FA6"/>
    <w:rsid w:val="00830C24"/>
    <w:rsid w:val="00830E34"/>
    <w:rsid w:val="008557FB"/>
    <w:rsid w:val="00856C7D"/>
    <w:rsid w:val="00860A76"/>
    <w:rsid w:val="00885606"/>
    <w:rsid w:val="008A1C3B"/>
    <w:rsid w:val="008A2487"/>
    <w:rsid w:val="008A382E"/>
    <w:rsid w:val="008B68B6"/>
    <w:rsid w:val="008C1407"/>
    <w:rsid w:val="008C33FB"/>
    <w:rsid w:val="008C57B9"/>
    <w:rsid w:val="008C7245"/>
    <w:rsid w:val="008C7E06"/>
    <w:rsid w:val="008F2C17"/>
    <w:rsid w:val="008F3790"/>
    <w:rsid w:val="008F521F"/>
    <w:rsid w:val="008F6C03"/>
    <w:rsid w:val="009157B9"/>
    <w:rsid w:val="009367FF"/>
    <w:rsid w:val="00943877"/>
    <w:rsid w:val="009542E0"/>
    <w:rsid w:val="00955A49"/>
    <w:rsid w:val="00966776"/>
    <w:rsid w:val="0098139B"/>
    <w:rsid w:val="00987EB7"/>
    <w:rsid w:val="009A5063"/>
    <w:rsid w:val="009C5DA6"/>
    <w:rsid w:val="009D0D47"/>
    <w:rsid w:val="009E0AB1"/>
    <w:rsid w:val="00A35F39"/>
    <w:rsid w:val="00A4242D"/>
    <w:rsid w:val="00A42C8B"/>
    <w:rsid w:val="00A44EBF"/>
    <w:rsid w:val="00A82D5C"/>
    <w:rsid w:val="00A8318A"/>
    <w:rsid w:val="00AA543B"/>
    <w:rsid w:val="00AC21F2"/>
    <w:rsid w:val="00AE1136"/>
    <w:rsid w:val="00AE7168"/>
    <w:rsid w:val="00AF2F49"/>
    <w:rsid w:val="00AF7BCF"/>
    <w:rsid w:val="00B062EB"/>
    <w:rsid w:val="00B26755"/>
    <w:rsid w:val="00B3766F"/>
    <w:rsid w:val="00B60B0E"/>
    <w:rsid w:val="00B730C2"/>
    <w:rsid w:val="00B81CAA"/>
    <w:rsid w:val="00BA535C"/>
    <w:rsid w:val="00BB3539"/>
    <w:rsid w:val="00BF5691"/>
    <w:rsid w:val="00C11DE5"/>
    <w:rsid w:val="00C13F04"/>
    <w:rsid w:val="00C14312"/>
    <w:rsid w:val="00C14917"/>
    <w:rsid w:val="00C166A9"/>
    <w:rsid w:val="00C2219E"/>
    <w:rsid w:val="00C50425"/>
    <w:rsid w:val="00C50D9B"/>
    <w:rsid w:val="00C553B1"/>
    <w:rsid w:val="00C645EC"/>
    <w:rsid w:val="00C7023B"/>
    <w:rsid w:val="00CB2E36"/>
    <w:rsid w:val="00CB48D0"/>
    <w:rsid w:val="00CC0191"/>
    <w:rsid w:val="00CC09FC"/>
    <w:rsid w:val="00CC34DF"/>
    <w:rsid w:val="00CF6DBB"/>
    <w:rsid w:val="00D1312C"/>
    <w:rsid w:val="00D1599B"/>
    <w:rsid w:val="00D20B1E"/>
    <w:rsid w:val="00D4187F"/>
    <w:rsid w:val="00D460EA"/>
    <w:rsid w:val="00D61425"/>
    <w:rsid w:val="00D70063"/>
    <w:rsid w:val="00D9588E"/>
    <w:rsid w:val="00DB1811"/>
    <w:rsid w:val="00DC45E4"/>
    <w:rsid w:val="00DC64D2"/>
    <w:rsid w:val="00DF4D80"/>
    <w:rsid w:val="00E01073"/>
    <w:rsid w:val="00E057B8"/>
    <w:rsid w:val="00E21D2C"/>
    <w:rsid w:val="00E332E8"/>
    <w:rsid w:val="00E56C6F"/>
    <w:rsid w:val="00E66928"/>
    <w:rsid w:val="00E719B6"/>
    <w:rsid w:val="00E778B3"/>
    <w:rsid w:val="00E84E25"/>
    <w:rsid w:val="00E952DF"/>
    <w:rsid w:val="00E95B14"/>
    <w:rsid w:val="00EA0BE6"/>
    <w:rsid w:val="00EA3F96"/>
    <w:rsid w:val="00EA7F5B"/>
    <w:rsid w:val="00EB0265"/>
    <w:rsid w:val="00EB290E"/>
    <w:rsid w:val="00EB2BE4"/>
    <w:rsid w:val="00ED1C3B"/>
    <w:rsid w:val="00ED3AC1"/>
    <w:rsid w:val="00ED4B9E"/>
    <w:rsid w:val="00F154EA"/>
    <w:rsid w:val="00F171E8"/>
    <w:rsid w:val="00F24F1D"/>
    <w:rsid w:val="00F50189"/>
    <w:rsid w:val="00F55EC7"/>
    <w:rsid w:val="00F972E4"/>
    <w:rsid w:val="00FA69AD"/>
    <w:rsid w:val="00FB32DA"/>
    <w:rsid w:val="00FB3577"/>
    <w:rsid w:val="00FB55BE"/>
    <w:rsid w:val="00FC0979"/>
    <w:rsid w:val="00FC6D53"/>
    <w:rsid w:val="00FD587B"/>
    <w:rsid w:val="00FD7C04"/>
    <w:rsid w:val="00FE3B85"/>
    <w:rsid w:val="00FE6F37"/>
    <w:rsid w:val="00FE754B"/>
    <w:rsid w:val="00FF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3BCB0"/>
  <w15:chartTrackingRefBased/>
  <w15:docId w15:val="{9851791D-FFEE-4227-9C72-2770AE29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C17"/>
    <w:pPr>
      <w:spacing w:after="120" w:line="192" w:lineRule="auto"/>
    </w:pPr>
    <w:rPr>
      <w:rFonts w:ascii="Microsoft YaHei UI" w:eastAsia="Microsoft YaHei UI" w:hAnsi="Microsoft YaHei UI"/>
      <w:spacing w:val="-6"/>
    </w:rPr>
  </w:style>
  <w:style w:type="paragraph" w:styleId="1">
    <w:name w:val="heading 1"/>
    <w:basedOn w:val="a"/>
    <w:next w:val="a"/>
    <w:link w:val="10"/>
    <w:uiPriority w:val="9"/>
    <w:qFormat/>
    <w:rsid w:val="004C1D04"/>
    <w:pPr>
      <w:keepNext/>
      <w:keepLines/>
      <w:pBdr>
        <w:top w:val="single" w:sz="4" w:space="6" w:color="864A04" w:themeColor="accent1" w:themeShade="80"/>
      </w:pBdr>
      <w:spacing w:before="120" w:after="0" w:line="240" w:lineRule="auto"/>
      <w:contextualSpacing/>
      <w:outlineLvl w:val="0"/>
    </w:pPr>
    <w:rPr>
      <w:rFonts w:cstheme="majorBidi"/>
      <w:caps/>
      <w:color w:val="864A04" w:themeColor="accent1" w:themeShade="80"/>
      <w:spacing w:val="0"/>
      <w:sz w:val="28"/>
      <w:szCs w:val="32"/>
      <w:lang w:eastAsia="ja-JP"/>
    </w:rPr>
  </w:style>
  <w:style w:type="paragraph" w:styleId="2">
    <w:name w:val="heading 2"/>
    <w:basedOn w:val="a"/>
    <w:link w:val="20"/>
    <w:uiPriority w:val="9"/>
    <w:unhideWhenUsed/>
    <w:qFormat/>
    <w:rsid w:val="004C1D04"/>
    <w:pPr>
      <w:keepNext/>
      <w:keepLines/>
      <w:spacing w:before="480" w:after="0" w:line="240" w:lineRule="auto"/>
      <w:contextualSpacing/>
      <w:outlineLvl w:val="1"/>
    </w:pPr>
    <w:rPr>
      <w:rFonts w:cstheme="majorBidi"/>
      <w:caps/>
      <w:color w:val="864A04" w:themeColor="accent1" w:themeShade="80"/>
      <w:spacing w:val="0"/>
      <w:sz w:val="28"/>
      <w:szCs w:val="26"/>
      <w:lang w:eastAsia="ja-JP"/>
    </w:rPr>
  </w:style>
  <w:style w:type="paragraph" w:styleId="3">
    <w:name w:val="heading 3"/>
    <w:basedOn w:val="a"/>
    <w:next w:val="4"/>
    <w:link w:val="30"/>
    <w:uiPriority w:val="9"/>
    <w:unhideWhenUsed/>
    <w:qFormat/>
    <w:rsid w:val="004C1D04"/>
    <w:pPr>
      <w:keepNext/>
      <w:keepLines/>
      <w:spacing w:after="0" w:line="240" w:lineRule="auto"/>
      <w:contextualSpacing/>
      <w:outlineLvl w:val="2"/>
    </w:pPr>
    <w:rPr>
      <w:rFonts w:cstheme="majorBidi"/>
      <w:caps/>
      <w:color w:val="864A04" w:themeColor="accent1" w:themeShade="80"/>
      <w:spacing w:val="0"/>
      <w:sz w:val="36"/>
      <w:lang w:eastAsia="ja-JP"/>
    </w:rPr>
  </w:style>
  <w:style w:type="paragraph" w:styleId="4">
    <w:name w:val="heading 4"/>
    <w:basedOn w:val="a"/>
    <w:next w:val="5"/>
    <w:link w:val="40"/>
    <w:uiPriority w:val="9"/>
    <w:unhideWhenUsed/>
    <w:qFormat/>
    <w:rsid w:val="004C1D04"/>
    <w:pPr>
      <w:keepNext/>
      <w:keepLines/>
      <w:spacing w:before="120" w:after="0" w:line="240" w:lineRule="auto"/>
      <w:contextualSpacing/>
      <w:outlineLvl w:val="3"/>
    </w:pPr>
    <w:rPr>
      <w:rFonts w:cstheme="majorBidi"/>
      <w:b/>
      <w:iCs/>
      <w:caps/>
      <w:spacing w:val="0"/>
      <w:sz w:val="28"/>
      <w:lang w:eastAsia="ja-JP"/>
    </w:rPr>
  </w:style>
  <w:style w:type="paragraph" w:styleId="5">
    <w:name w:val="heading 5"/>
    <w:basedOn w:val="a"/>
    <w:next w:val="a"/>
    <w:link w:val="50"/>
    <w:uiPriority w:val="9"/>
    <w:unhideWhenUsed/>
    <w:qFormat/>
    <w:rsid w:val="004C1D04"/>
    <w:pPr>
      <w:keepNext/>
      <w:keepLines/>
      <w:spacing w:after="0" w:line="240" w:lineRule="auto"/>
      <w:outlineLvl w:val="4"/>
    </w:pPr>
    <w:rPr>
      <w:rFonts w:cstheme="majorBidi"/>
      <w:caps/>
      <w:spacing w:val="0"/>
      <w:sz w:val="28"/>
      <w:lang w:eastAsia="ja-JP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D04"/>
    <w:pPr>
      <w:keepNext/>
      <w:keepLines/>
      <w:spacing w:before="240" w:after="64" w:line="320" w:lineRule="auto"/>
      <w:outlineLvl w:val="5"/>
    </w:pPr>
    <w:rPr>
      <w:rFonts w:cstheme="majorBidi"/>
      <w:b/>
      <w:bCs/>
      <w:spacing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D04"/>
    <w:rPr>
      <w:rFonts w:ascii="Microsoft YaHei UI" w:eastAsia="Microsoft YaHei UI" w:hAnsi="Microsoft YaHei UI" w:cstheme="majorBidi"/>
      <w:caps/>
      <w:color w:val="864A04" w:themeColor="accent1" w:themeShade="80"/>
      <w:sz w:val="28"/>
      <w:szCs w:val="32"/>
      <w:lang w:eastAsia="ja-JP"/>
    </w:rPr>
  </w:style>
  <w:style w:type="character" w:customStyle="1" w:styleId="20">
    <w:name w:val="标题 2 字符"/>
    <w:basedOn w:val="a0"/>
    <w:link w:val="2"/>
    <w:uiPriority w:val="9"/>
    <w:rsid w:val="004C1D04"/>
    <w:rPr>
      <w:rFonts w:ascii="Microsoft YaHei UI" w:eastAsia="Microsoft YaHei UI" w:hAnsi="Microsoft YaHei UI" w:cstheme="majorBidi"/>
      <w:caps/>
      <w:color w:val="864A04" w:themeColor="accent1" w:themeShade="80"/>
      <w:sz w:val="28"/>
      <w:szCs w:val="26"/>
      <w:lang w:eastAsia="ja-JP"/>
    </w:rPr>
  </w:style>
  <w:style w:type="character" w:customStyle="1" w:styleId="30">
    <w:name w:val="标题 3 字符"/>
    <w:basedOn w:val="a0"/>
    <w:link w:val="3"/>
    <w:uiPriority w:val="9"/>
    <w:rsid w:val="004C1D04"/>
    <w:rPr>
      <w:rFonts w:ascii="Microsoft YaHei UI" w:eastAsia="Microsoft YaHei UI" w:hAnsi="Microsoft YaHei UI" w:cstheme="majorBidi"/>
      <w:caps/>
      <w:color w:val="864A04" w:themeColor="accent1" w:themeShade="80"/>
      <w:sz w:val="36"/>
      <w:lang w:eastAsia="ja-JP"/>
    </w:rPr>
  </w:style>
  <w:style w:type="character" w:customStyle="1" w:styleId="40">
    <w:name w:val="标题 4 字符"/>
    <w:basedOn w:val="a0"/>
    <w:link w:val="4"/>
    <w:uiPriority w:val="9"/>
    <w:rsid w:val="004C1D04"/>
    <w:rPr>
      <w:rFonts w:ascii="Microsoft YaHei UI" w:eastAsia="Microsoft YaHei UI" w:hAnsi="Microsoft YaHei UI" w:cstheme="majorBidi"/>
      <w:b/>
      <w:iCs/>
      <w:caps/>
      <w:sz w:val="28"/>
      <w:lang w:eastAsia="ja-JP"/>
    </w:rPr>
  </w:style>
  <w:style w:type="character" w:customStyle="1" w:styleId="50">
    <w:name w:val="标题 5 字符"/>
    <w:basedOn w:val="a0"/>
    <w:link w:val="5"/>
    <w:uiPriority w:val="9"/>
    <w:rsid w:val="004C1D04"/>
    <w:rPr>
      <w:rFonts w:ascii="Microsoft YaHei UI" w:eastAsia="Microsoft YaHei UI" w:hAnsi="Microsoft YaHei UI" w:cstheme="majorBidi"/>
      <w:caps/>
      <w:sz w:val="28"/>
      <w:lang w:eastAsia="ja-JP"/>
    </w:rPr>
  </w:style>
  <w:style w:type="paragraph" w:styleId="a3">
    <w:name w:val="header"/>
    <w:basedOn w:val="a"/>
    <w:link w:val="a4"/>
    <w:uiPriority w:val="99"/>
    <w:unhideWhenUsed/>
    <w:rsid w:val="004C1D04"/>
    <w:pPr>
      <w:spacing w:after="0" w:line="240" w:lineRule="auto"/>
      <w:ind w:left="-3787"/>
    </w:pPr>
    <w:rPr>
      <w:color w:val="864A04" w:themeColor="accent1" w:themeShade="80"/>
      <w:spacing w:val="0"/>
      <w:sz w:val="28"/>
      <w:lang w:eastAsia="ja-JP"/>
    </w:rPr>
  </w:style>
  <w:style w:type="character" w:customStyle="1" w:styleId="a4">
    <w:name w:val="页眉 字符"/>
    <w:basedOn w:val="a0"/>
    <w:link w:val="a3"/>
    <w:uiPriority w:val="99"/>
    <w:rsid w:val="004C1D04"/>
    <w:rPr>
      <w:rFonts w:ascii="Microsoft YaHei UI" w:eastAsia="Microsoft YaHei UI" w:hAnsi="Microsoft YaHei UI"/>
      <w:color w:val="864A04" w:themeColor="accent1" w:themeShade="80"/>
      <w:sz w:val="28"/>
      <w:lang w:eastAsia="ja-JP"/>
    </w:rPr>
  </w:style>
  <w:style w:type="table" w:styleId="a5">
    <w:name w:val="Table Grid"/>
    <w:basedOn w:val="a1"/>
    <w:uiPriority w:val="39"/>
    <w:rsid w:val="00D70063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联系信息"/>
    <w:basedOn w:val="a"/>
    <w:uiPriority w:val="10"/>
    <w:qFormat/>
    <w:rsid w:val="00374A9D"/>
    <w:pPr>
      <w:spacing w:line="259" w:lineRule="auto"/>
    </w:pPr>
    <w:rPr>
      <w:lang w:eastAsia="ja-JP"/>
    </w:rPr>
  </w:style>
  <w:style w:type="character" w:styleId="a7">
    <w:name w:val="Strong"/>
    <w:basedOn w:val="a0"/>
    <w:uiPriority w:val="22"/>
    <w:qFormat/>
    <w:rsid w:val="004C1D04"/>
    <w:rPr>
      <w:rFonts w:ascii="Microsoft YaHei UI" w:eastAsia="Microsoft YaHei UI" w:hAnsi="Microsoft YaHei UI"/>
      <w:b/>
      <w:bCs/>
      <w:i w:val="0"/>
    </w:rPr>
  </w:style>
  <w:style w:type="paragraph" w:styleId="a8">
    <w:name w:val="Title"/>
    <w:basedOn w:val="a"/>
    <w:link w:val="a9"/>
    <w:uiPriority w:val="1"/>
    <w:qFormat/>
    <w:rsid w:val="004C1D04"/>
    <w:pPr>
      <w:spacing w:before="60" w:after="0" w:line="240" w:lineRule="auto"/>
      <w:contextualSpacing/>
    </w:pPr>
    <w:rPr>
      <w:rFonts w:cstheme="majorBidi"/>
      <w:caps/>
      <w:color w:val="864A04" w:themeColor="accent1" w:themeShade="80"/>
      <w:spacing w:val="0"/>
      <w:kern w:val="28"/>
      <w:sz w:val="32"/>
      <w:szCs w:val="56"/>
      <w:lang w:eastAsia="ja-JP"/>
    </w:rPr>
  </w:style>
  <w:style w:type="character" w:customStyle="1" w:styleId="a9">
    <w:name w:val="标题 字符"/>
    <w:basedOn w:val="a0"/>
    <w:link w:val="a8"/>
    <w:uiPriority w:val="1"/>
    <w:rsid w:val="004C1D04"/>
    <w:rPr>
      <w:rFonts w:ascii="Microsoft YaHei UI" w:eastAsia="Microsoft YaHei UI" w:hAnsi="Microsoft YaHei UI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customStyle="1" w:styleId="aa">
    <w:name w:val="照片"/>
    <w:basedOn w:val="a"/>
    <w:qFormat/>
    <w:rsid w:val="004C1D04"/>
    <w:pPr>
      <w:pBdr>
        <w:top w:val="single" w:sz="18" w:space="2" w:color="864A04" w:themeColor="accent1" w:themeShade="80"/>
        <w:bottom w:val="single" w:sz="18" w:space="2" w:color="864A04" w:themeColor="accent1" w:themeShade="80"/>
      </w:pBdr>
      <w:spacing w:after="0" w:line="240" w:lineRule="auto"/>
      <w:jc w:val="center"/>
    </w:pPr>
    <w:rPr>
      <w:spacing w:val="0"/>
      <w:lang w:eastAsia="ja-JP"/>
    </w:rPr>
  </w:style>
  <w:style w:type="paragraph" w:styleId="ab">
    <w:name w:val="Subtitle"/>
    <w:basedOn w:val="a"/>
    <w:link w:val="ac"/>
    <w:uiPriority w:val="2"/>
    <w:qFormat/>
    <w:rsid w:val="00374A9D"/>
    <w:pPr>
      <w:numPr>
        <w:ilvl w:val="1"/>
      </w:numPr>
      <w:spacing w:after="480" w:line="240" w:lineRule="auto"/>
      <w:contextualSpacing/>
    </w:pPr>
    <w:rPr>
      <w:caps/>
      <w:color w:val="5A5A5A" w:themeColor="text1" w:themeTint="A5"/>
      <w:spacing w:val="0"/>
      <w:lang w:eastAsia="ja-JP"/>
    </w:rPr>
  </w:style>
  <w:style w:type="character" w:customStyle="1" w:styleId="ac">
    <w:name w:val="副标题 字符"/>
    <w:basedOn w:val="a0"/>
    <w:link w:val="ab"/>
    <w:uiPriority w:val="2"/>
    <w:rsid w:val="00374A9D"/>
    <w:rPr>
      <w:rFonts w:ascii="Microsoft YaHei UI" w:eastAsia="Microsoft YaHei UI" w:hAnsi="Microsoft YaHei UI"/>
      <w:caps/>
      <w:color w:val="5A5A5A" w:themeColor="text1" w:themeTint="A5"/>
      <w:lang w:eastAsia="ja-JP"/>
    </w:rPr>
  </w:style>
  <w:style w:type="paragraph" w:styleId="ad">
    <w:name w:val="footer"/>
    <w:basedOn w:val="a"/>
    <w:link w:val="ae"/>
    <w:uiPriority w:val="99"/>
    <w:unhideWhenUsed/>
    <w:rsid w:val="004C1D04"/>
    <w:pPr>
      <w:spacing w:after="0" w:line="240" w:lineRule="auto"/>
    </w:pPr>
    <w:rPr>
      <w:spacing w:val="0"/>
      <w:lang w:eastAsia="ja-JP"/>
    </w:rPr>
  </w:style>
  <w:style w:type="character" w:customStyle="1" w:styleId="ae">
    <w:name w:val="页脚 字符"/>
    <w:basedOn w:val="a0"/>
    <w:link w:val="ad"/>
    <w:uiPriority w:val="99"/>
    <w:rsid w:val="004C1D04"/>
    <w:rPr>
      <w:rFonts w:ascii="Microsoft YaHei UI" w:eastAsia="Microsoft YaHei UI" w:hAnsi="Microsoft YaHei UI"/>
      <w:lang w:eastAsia="ja-JP"/>
    </w:rPr>
  </w:style>
  <w:style w:type="character" w:styleId="af">
    <w:name w:val="Placeholder Text"/>
    <w:basedOn w:val="a0"/>
    <w:uiPriority w:val="99"/>
    <w:semiHidden/>
    <w:rsid w:val="00187B92"/>
    <w:rPr>
      <w:color w:val="808080"/>
    </w:rPr>
  </w:style>
  <w:style w:type="character" w:styleId="af0">
    <w:name w:val="Hyperlink"/>
    <w:basedOn w:val="a0"/>
    <w:uiPriority w:val="99"/>
    <w:unhideWhenUsed/>
    <w:rsid w:val="004C1D04"/>
    <w:rPr>
      <w:rFonts w:ascii="Microsoft YaHei UI" w:eastAsia="Microsoft YaHei UI" w:hAnsi="Microsoft YaHei UI"/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56717"/>
    <w:rPr>
      <w:color w:val="605E5C"/>
      <w:shd w:val="clear" w:color="auto" w:fill="E1DFDD"/>
    </w:rPr>
  </w:style>
  <w:style w:type="character" w:customStyle="1" w:styleId="60">
    <w:name w:val="标题 6 字符"/>
    <w:basedOn w:val="a0"/>
    <w:link w:val="6"/>
    <w:uiPriority w:val="9"/>
    <w:semiHidden/>
    <w:rsid w:val="004C1D04"/>
    <w:rPr>
      <w:rFonts w:ascii="Microsoft YaHei UI" w:eastAsia="Microsoft YaHei UI" w:hAnsi="Microsoft YaHei UI" w:cstheme="majorBidi"/>
      <w:b/>
      <w:bCs/>
    </w:rPr>
  </w:style>
  <w:style w:type="character" w:customStyle="1" w:styleId="content-right8zs40">
    <w:name w:val="content-right_8zs40"/>
    <w:basedOn w:val="a0"/>
    <w:rsid w:val="00C13F04"/>
  </w:style>
  <w:style w:type="character" w:styleId="af2">
    <w:name w:val="Emphasis"/>
    <w:basedOn w:val="a0"/>
    <w:uiPriority w:val="20"/>
    <w:qFormat/>
    <w:rsid w:val="00C13F04"/>
    <w:rPr>
      <w:i/>
      <w:iCs/>
    </w:rPr>
  </w:style>
  <w:style w:type="paragraph" w:styleId="af3">
    <w:name w:val="List Paragraph"/>
    <w:basedOn w:val="a"/>
    <w:uiPriority w:val="34"/>
    <w:unhideWhenUsed/>
    <w:qFormat/>
    <w:rsid w:val="00C553B1"/>
    <w:pPr>
      <w:ind w:firstLineChars="200" w:firstLine="420"/>
    </w:pPr>
  </w:style>
  <w:style w:type="character" w:styleId="af4">
    <w:name w:val="FollowedHyperlink"/>
    <w:basedOn w:val="a0"/>
    <w:uiPriority w:val="99"/>
    <w:semiHidden/>
    <w:unhideWhenUsed/>
    <w:rsid w:val="008C57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cholar.google.com/citations?user=D7NWc1QAAAAJ&amp;" TargetMode="External"/><Relationship Id="rId18" Type="http://schemas.openxmlformats.org/officeDocument/2006/relationships/hyperlink" Target="mailto:%20thhu@link.cuhk.edu.hk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hyperlink" Target="https://hhjc-web.github.io/" TargetMode="External"/><Relationship Id="rId17" Type="http://schemas.openxmlformats.org/officeDocument/2006/relationships/hyperlink" Target="https://github.com/hhjc-web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scholar.google.com/citations?user=D7NWc1QAAAAJ&amp;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hyperlink" Target="https://hhjc-web.github.io/" TargetMode="Externa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mailto:%20thhu@link.cuhk.edu.hk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hhjc-web" TargetMode="External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&#21150;&#20844;&#23460;&#20027;&#20219;&#31616;&#21382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519334921D47AF95F0B0A6458288E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2B9DE49-773D-41E3-AD19-BB531995EB5E}"/>
      </w:docPartPr>
      <w:docPartBody>
        <w:p w:rsidR="000734D9" w:rsidRDefault="00434E0D" w:rsidP="00434E0D">
          <w:pPr>
            <w:pStyle w:val="F6519334921D47AF95F0B0A6458288E6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BF"/>
    <w:rsid w:val="000734D9"/>
    <w:rsid w:val="000E1361"/>
    <w:rsid w:val="00100785"/>
    <w:rsid w:val="00112428"/>
    <w:rsid w:val="00163A89"/>
    <w:rsid w:val="002703C3"/>
    <w:rsid w:val="00333797"/>
    <w:rsid w:val="00430BE3"/>
    <w:rsid w:val="00434E0D"/>
    <w:rsid w:val="004446AB"/>
    <w:rsid w:val="004B2895"/>
    <w:rsid w:val="004D574C"/>
    <w:rsid w:val="005D4B9F"/>
    <w:rsid w:val="005F6181"/>
    <w:rsid w:val="00622559"/>
    <w:rsid w:val="007830A4"/>
    <w:rsid w:val="008B68B6"/>
    <w:rsid w:val="00964D40"/>
    <w:rsid w:val="00971217"/>
    <w:rsid w:val="00A479F1"/>
    <w:rsid w:val="00A556DD"/>
    <w:rsid w:val="00B67BFC"/>
    <w:rsid w:val="00C166A9"/>
    <w:rsid w:val="00C613B2"/>
    <w:rsid w:val="00C737BF"/>
    <w:rsid w:val="00DB347B"/>
    <w:rsid w:val="00E14D23"/>
    <w:rsid w:val="00E572AC"/>
    <w:rsid w:val="00E95B14"/>
    <w:rsid w:val="00EF05ED"/>
    <w:rsid w:val="00F171E8"/>
    <w:rsid w:val="00FB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6519334921D47AF95F0B0A6458288E6">
    <w:name w:val="F6519334921D47AF95F0B0A6458288E6"/>
    <w:rsid w:val="00434E0D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D68DFF-CC34-4FCF-AC7B-C725CC4854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5C7810-C14D-4C7F-BDE1-174B2A91A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F36DAD-1865-421F-B51D-0044A1B8F72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E0FE642-8C86-4F8E-948D-DA548BE05C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办公室主任简历</Template>
  <TotalTime>208</TotalTime>
  <Pages>2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HU, Tianhao</cp:lastModifiedBy>
  <cp:revision>36</cp:revision>
  <cp:lastPrinted>2025-08-12T14:16:00Z</cp:lastPrinted>
  <dcterms:created xsi:type="dcterms:W3CDTF">2025-08-12T14:01:00Z</dcterms:created>
  <dcterms:modified xsi:type="dcterms:W3CDTF">2026-10-03T20:27:00Z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